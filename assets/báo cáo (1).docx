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355E4">
      <w:r>
        <w:t xml:space="preserve">                                   ĐẠI HỌC TRÀ VINH</w:t>
      </w:r>
    </w:p>
    <w:p w14:paraId="04B2D4E3">
      <w:r>
        <w:t xml:space="preserve">                   TRƯỜNG KỸ THUẬT VÀ CÔNG NGHỆ</w:t>
      </w:r>
    </w:p>
    <w:p w14:paraId="5B9DBFC3">
      <w:pPr>
        <w:rPr>
          <w:b/>
        </w:rPr>
      </w:pPr>
      <w:r>
        <w:rPr>
          <w:b/>
        </w:rPr>
        <w:t xml:space="preserve">                          KHOA CÔNG NGHỆ THÔNG TIN</w:t>
      </w:r>
    </w:p>
    <w:p w14:paraId="4DD277A0">
      <w:pPr>
        <w:rPr>
          <w:b/>
        </w:rPr>
      </w:pPr>
    </w:p>
    <w:p w14:paraId="1E442286">
      <w:pPr>
        <w:rPr>
          <w:b/>
        </w:rPr>
      </w:pPr>
      <w:r>
        <w:drawing>
          <wp:anchor distT="0" distB="0" distL="114300" distR="114300" simplePos="0" relativeHeight="251659264" behindDoc="1" locked="0" layoutInCell="1" allowOverlap="1">
            <wp:simplePos x="0" y="0"/>
            <wp:positionH relativeFrom="page">
              <wp:align>center</wp:align>
            </wp:positionH>
            <wp:positionV relativeFrom="paragraph">
              <wp:posOffset>322580</wp:posOffset>
            </wp:positionV>
            <wp:extent cx="924560" cy="924560"/>
            <wp:effectExtent l="0" t="0" r="889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anchor>
        </w:drawing>
      </w:r>
    </w:p>
    <w:p w14:paraId="36ED29A6"/>
    <w:p w14:paraId="43639D45"/>
    <w:p w14:paraId="5F954358"/>
    <w:p w14:paraId="7C457AA8">
      <w:pPr>
        <w:rPr>
          <w:b/>
        </w:rPr>
      </w:pPr>
      <w:r>
        <w:rPr>
          <w:b/>
        </w:rPr>
        <w:t xml:space="preserve">                                    ĐỒ ÁN MÔN HỌC</w:t>
      </w:r>
    </w:p>
    <w:p w14:paraId="107F6A42">
      <w:pPr>
        <w:rPr>
          <w:b/>
        </w:rPr>
      </w:pPr>
      <w:r>
        <w:rPr>
          <w:b/>
        </w:rPr>
        <w:t xml:space="preserve">                                      THIẾT KẾ WEB</w:t>
      </w:r>
    </w:p>
    <w:p w14:paraId="031C16C2">
      <w:pPr>
        <w:rPr>
          <w:b/>
        </w:rPr>
      </w:pPr>
    </w:p>
    <w:p w14:paraId="67A1CD77">
      <w:pPr>
        <w:rPr>
          <w:b/>
          <w:sz w:val="40"/>
          <w:szCs w:val="40"/>
        </w:rPr>
      </w:pPr>
      <w:r>
        <w:rPr>
          <w:b/>
          <w:sz w:val="40"/>
          <w:szCs w:val="40"/>
        </w:rPr>
        <w:t xml:space="preserve">       GIỚI THIỆU CÁC MÓN ĂN VIỆT NAM</w:t>
      </w:r>
    </w:p>
    <w:p w14:paraId="455448E4">
      <w:pPr>
        <w:rPr>
          <w:b/>
          <w:sz w:val="40"/>
          <w:szCs w:val="40"/>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73E95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5E6C437D">
            <w:pPr>
              <w:rPr>
                <w:b/>
                <w:sz w:val="28"/>
                <w:szCs w:val="28"/>
              </w:rPr>
            </w:pPr>
            <w:r>
              <w:rPr>
                <w:b/>
                <w:sz w:val="28"/>
                <w:szCs w:val="28"/>
              </w:rPr>
              <w:t>Người hướng dẫn</w:t>
            </w:r>
          </w:p>
          <w:p w14:paraId="55D6F16A">
            <w:pPr>
              <w:rPr>
                <w:b/>
                <w:sz w:val="28"/>
                <w:szCs w:val="28"/>
              </w:rPr>
            </w:pPr>
            <w:r>
              <w:rPr>
                <w:sz w:val="28"/>
                <w:szCs w:val="28"/>
              </w:rPr>
              <w:t>Ths. Nguyễn Ngọc Đan Thanh</w:t>
            </w:r>
          </w:p>
        </w:tc>
        <w:tc>
          <w:tcPr>
            <w:tcW w:w="2598" w:type="pct"/>
          </w:tcPr>
          <w:p w14:paraId="31F84933">
            <w:pPr>
              <w:rPr>
                <w:b/>
                <w:sz w:val="28"/>
                <w:szCs w:val="28"/>
              </w:rPr>
            </w:pPr>
            <w:r>
              <w:rPr>
                <w:b/>
                <w:sz w:val="28"/>
                <w:szCs w:val="28"/>
              </w:rPr>
              <w:t>Sinh viên thực hiện:</w:t>
            </w:r>
          </w:p>
          <w:p w14:paraId="1D1CED44">
            <w:pPr>
              <w:rPr>
                <w:sz w:val="28"/>
                <w:szCs w:val="28"/>
              </w:rPr>
            </w:pPr>
            <w:r>
              <w:rPr>
                <w:sz w:val="28"/>
                <w:szCs w:val="28"/>
              </w:rPr>
              <w:t>Họ tên: Tăng Huỳnh Anh Khoa</w:t>
            </w:r>
          </w:p>
          <w:p w14:paraId="79C704F8">
            <w:pPr>
              <w:rPr>
                <w:sz w:val="28"/>
                <w:szCs w:val="28"/>
              </w:rPr>
            </w:pPr>
            <w:r>
              <w:rPr>
                <w:sz w:val="28"/>
                <w:szCs w:val="28"/>
              </w:rPr>
              <w:t>Mã số: 110125085</w:t>
            </w:r>
          </w:p>
          <w:p w14:paraId="631691EE">
            <w:pPr>
              <w:rPr>
                <w:sz w:val="28"/>
                <w:szCs w:val="28"/>
              </w:rPr>
            </w:pPr>
            <w:r>
              <w:rPr>
                <w:sz w:val="28"/>
                <w:szCs w:val="28"/>
              </w:rPr>
              <w:t>Mã lớp: DA25TTA</w:t>
            </w:r>
          </w:p>
        </w:tc>
      </w:tr>
    </w:tbl>
    <w:p w14:paraId="58CC7254"/>
    <w:p w14:paraId="364AD58F">
      <w:pPr>
        <w:rPr>
          <w:b/>
        </w:rPr>
      </w:pPr>
    </w:p>
    <w:p w14:paraId="6FEFAF01">
      <w:pPr>
        <w:rPr>
          <w:b/>
        </w:rPr>
      </w:pPr>
    </w:p>
    <w:p w14:paraId="5919B452">
      <w:pPr>
        <w:rPr>
          <w:b/>
          <w:sz w:val="28"/>
          <w:szCs w:val="28"/>
        </w:rPr>
      </w:pPr>
      <w:r>
        <w:rPr>
          <w:b/>
          <w:sz w:val="28"/>
          <w:szCs w:val="28"/>
        </w:rPr>
        <w:t xml:space="preserve">                                   Vĩnh Long, tháng 7 năm 2026</w:t>
      </w:r>
    </w:p>
    <w:p w14:paraId="4A278A7A">
      <w:r>
        <w:br w:type="page"/>
      </w:r>
      <w:r>
        <w:t xml:space="preserve">                                  ĐẠI HỌC TRÀ VINH</w:t>
      </w:r>
    </w:p>
    <w:p w14:paraId="69F8383E">
      <w:r>
        <w:t xml:space="preserve">                    TRƯỜNG KỸ THUẬT VÀ CÔNG NGHỆ</w:t>
      </w:r>
    </w:p>
    <w:p w14:paraId="72929F20">
      <w:pPr>
        <w:rPr>
          <w:b/>
        </w:rPr>
      </w:pPr>
      <w:r>
        <w:rPr>
          <w:b/>
        </w:rPr>
        <w:t xml:space="preserve">                        KHOA CÔNG NGHỆ THÔNG TIN</w:t>
      </w:r>
    </w:p>
    <w:p w14:paraId="7DEF9172">
      <w:pPr>
        <w:rPr>
          <w:b/>
        </w:rPr>
      </w:pPr>
    </w:p>
    <w:p w14:paraId="6AABC84F">
      <w:pPr>
        <w:rPr>
          <w:b/>
        </w:rPr>
      </w:pPr>
      <w:r>
        <w:drawing>
          <wp:anchor distT="0" distB="0" distL="114300" distR="114300" simplePos="0" relativeHeight="251660288" behindDoc="0" locked="0" layoutInCell="1" allowOverlap="1">
            <wp:simplePos x="0" y="0"/>
            <wp:positionH relativeFrom="column">
              <wp:posOffset>1748790</wp:posOffset>
            </wp:positionH>
            <wp:positionV relativeFrom="paragraph">
              <wp:posOffset>129540</wp:posOffset>
            </wp:positionV>
            <wp:extent cx="924560" cy="924560"/>
            <wp:effectExtent l="0" t="0" r="889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anchor>
        </w:drawing>
      </w:r>
    </w:p>
    <w:p w14:paraId="524D2ADF">
      <w:r>
        <w:tab/>
      </w:r>
    </w:p>
    <w:p w14:paraId="5B306F51">
      <w:r>
        <w:rPr/>
        <w:br w:type="textWrapping" w:clear="all"/>
      </w:r>
    </w:p>
    <w:p w14:paraId="6C2B507D"/>
    <w:p w14:paraId="54BBB1FC"/>
    <w:p w14:paraId="3FA80403">
      <w:pPr>
        <w:rPr>
          <w:b/>
        </w:rPr>
      </w:pPr>
      <w:r>
        <w:rPr>
          <w:b/>
        </w:rPr>
        <w:t xml:space="preserve">                                     ĐỒ ÁN MÔN HỌC</w:t>
      </w:r>
    </w:p>
    <w:p w14:paraId="2BAEBD69">
      <w:pPr>
        <w:rPr>
          <w:b/>
        </w:rPr>
      </w:pPr>
      <w:r>
        <w:rPr>
          <w:b/>
        </w:rPr>
        <w:t xml:space="preserve">                                       THIẾT KẾ WEB</w:t>
      </w:r>
    </w:p>
    <w:p w14:paraId="69A52235">
      <w:pPr>
        <w:rPr>
          <w:b/>
        </w:rPr>
      </w:pPr>
    </w:p>
    <w:p w14:paraId="7F1E4CE0">
      <w:pPr>
        <w:rPr>
          <w:b/>
        </w:rPr>
      </w:pPr>
      <w:r>
        <w:rPr>
          <w:b/>
          <w:sz w:val="40"/>
          <w:szCs w:val="40"/>
        </w:rPr>
        <w:t xml:space="preserve">   GIỚI THIỆU CÁC MÓN ĂN VIỆT NAM</w:t>
      </w:r>
    </w:p>
    <w:p w14:paraId="46D808BC">
      <w:pPr>
        <w:rPr>
          <w:b/>
          <w:sz w:val="40"/>
          <w:szCs w:val="40"/>
        </w:rPr>
      </w:pPr>
    </w:p>
    <w:p w14:paraId="68D3F09B">
      <w:pPr>
        <w:rPr>
          <w:b/>
          <w:sz w:val="40"/>
          <w:szCs w:val="40"/>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3357A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3E31694B">
            <w:pPr>
              <w:rPr>
                <w:b/>
                <w:sz w:val="28"/>
                <w:szCs w:val="28"/>
              </w:rPr>
            </w:pPr>
            <w:r>
              <w:rPr>
                <w:b/>
                <w:sz w:val="28"/>
                <w:szCs w:val="28"/>
              </w:rPr>
              <w:t>Người hướng dẫn:</w:t>
            </w:r>
          </w:p>
          <w:p w14:paraId="2D3B03BF">
            <w:pPr>
              <w:rPr>
                <w:b/>
                <w:sz w:val="28"/>
                <w:szCs w:val="28"/>
              </w:rPr>
            </w:pPr>
            <w:r>
              <w:rPr>
                <w:sz w:val="28"/>
                <w:szCs w:val="28"/>
              </w:rPr>
              <w:t>Ths. Nguyễn Ngọc Đan Thanh</w:t>
            </w:r>
          </w:p>
        </w:tc>
        <w:tc>
          <w:tcPr>
            <w:tcW w:w="2598" w:type="pct"/>
          </w:tcPr>
          <w:p w14:paraId="4C0B90FA">
            <w:pPr>
              <w:rPr>
                <w:b/>
                <w:sz w:val="28"/>
                <w:szCs w:val="28"/>
              </w:rPr>
            </w:pPr>
            <w:r>
              <w:rPr>
                <w:b/>
                <w:sz w:val="28"/>
                <w:szCs w:val="28"/>
              </w:rPr>
              <w:t>Sinh viên thực hiện:</w:t>
            </w:r>
          </w:p>
          <w:p w14:paraId="72C59172">
            <w:pPr>
              <w:rPr>
                <w:sz w:val="28"/>
                <w:szCs w:val="28"/>
              </w:rPr>
            </w:pPr>
            <w:r>
              <w:rPr>
                <w:sz w:val="28"/>
                <w:szCs w:val="28"/>
              </w:rPr>
              <w:t>Họ tên: Tăng Huỳnh Anh Khoa</w:t>
            </w:r>
          </w:p>
          <w:p w14:paraId="2069BF52">
            <w:pPr>
              <w:rPr>
                <w:sz w:val="28"/>
                <w:szCs w:val="28"/>
              </w:rPr>
            </w:pPr>
            <w:r>
              <w:rPr>
                <w:sz w:val="28"/>
                <w:szCs w:val="28"/>
              </w:rPr>
              <w:t>Mã Số:110125085</w:t>
            </w:r>
          </w:p>
          <w:p w14:paraId="13DD7ED7">
            <w:pPr>
              <w:rPr>
                <w:sz w:val="28"/>
                <w:szCs w:val="28"/>
              </w:rPr>
            </w:pPr>
            <w:r>
              <w:rPr>
                <w:sz w:val="28"/>
                <w:szCs w:val="28"/>
              </w:rPr>
              <w:t>Mã lớp: DA25TTA</w:t>
            </w:r>
          </w:p>
        </w:tc>
      </w:tr>
    </w:tbl>
    <w:p w14:paraId="45AC19A8"/>
    <w:p w14:paraId="76610FA7">
      <w:pPr>
        <w:rPr>
          <w:b/>
        </w:rPr>
      </w:pPr>
    </w:p>
    <w:p w14:paraId="04A280C5">
      <w:pPr>
        <w:rPr>
          <w:b/>
        </w:rPr>
      </w:pPr>
    </w:p>
    <w:p w14:paraId="6932A5DC">
      <w:pPr>
        <w:rPr>
          <w:sz w:val="28"/>
          <w:szCs w:val="28"/>
        </w:rPr>
      </w:pPr>
      <w:r>
        <w:rPr>
          <w:b/>
          <w:sz w:val="28"/>
          <w:szCs w:val="28"/>
        </w:rPr>
        <w:t xml:space="preserve">                           Vĩnh Long, tháng 7 năm 2026</w:t>
      </w:r>
    </w:p>
    <w:p w14:paraId="5711CDC6">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61101180">
      <w:pPr>
        <w:jc w:val="both"/>
      </w:pPr>
      <w:r>
        <w:t>Lời cảm ơn</w:t>
      </w:r>
    </w:p>
    <w:p w14:paraId="39492652">
      <w:pPr>
        <w:jc w:val="both"/>
      </w:pPr>
      <w:r>
        <w:t>em xin gửi lời cảm ơn chân thành và sâu sắc nhất đến Ban Giám hiệu Đại học Trà Vinh, Ban Chủ nhiệm Trường Kỹ thuật và Công Nghệ cùng các thầy cô trong Khoa Công nghệ Thông tin. Các thầy cô đã tận tình truyền đạt kiến thức chuyên môn, tạo điều kiện về cơ sở vật chất, môi trường học tập tốt nhất để em và các bạn có thể phát huy năng lực, hoàn thành nhiệm vụ học tập và nghiên cứu.</w:t>
      </w:r>
    </w:p>
    <w:p w14:paraId="464FEFC1">
      <w:pPr>
        <w:jc w:val="both"/>
      </w:pPr>
      <w:r>
        <w:t>Đặc biệt, em xin bày tỏ lòng biết ơn vô hạn đến giảng viên hướng dẫn – ThS. Nguyễn Ngọc Đan Thanh. Trong suốt quá trình thực hiện đồ án, cô đã luôn theo sát, tận tình chỉ bảo từng chi tiết nhỏ, định hướng rõ ràng từ khâu chọn đề tài, phân tích yêu cầu, xây dựng cấu trúc đến khi hoàn thiện giao diện và nội dung. Những góp ý xây dựng của cô đã giúp em nhận ra những hạn chế, hoàn thiện kiến thức và kỹ năng lập trình web hơn rất nhiều.</w:t>
      </w:r>
    </w:p>
    <w:p w14:paraId="03ADA266">
      <w:pPr>
        <w:jc w:val="both"/>
      </w:pPr>
      <w:r>
        <w:t>Em cũng xin cảm ơn các bạn cùng lớp DA24TTA đã luôn chia sẻ kinh nghiệm, trao đổi ý kiến, động viên và hỗ trợ nhau trong quá trình học tập cũng như thực hiện đề tài. Sự đồng hành của các bạn là nguồn động viên lớn giúp em vượt qua khó khăn trong quá trình nghiên cứu.</w:t>
      </w:r>
    </w:p>
    <w:p w14:paraId="373BCA05">
      <w:pPr>
        <w:jc w:val="both"/>
      </w:pPr>
      <w:r>
        <w:t>Cuối cùng, em xin cảm ơn gia đình đã luôn là chỗ dựa vững chắc, tạo điều kiện tốt nhất về mọi mặt để em yên tâm học tập và hoàn thành đồ án đúng hạn.</w:t>
      </w:r>
    </w:p>
    <w:p w14:paraId="0BC1E6AE">
      <w:pPr>
        <w:jc w:val="both"/>
      </w:pPr>
      <w:r>
        <w:t>Mặc dù đã cố gắng hoàn thành với tinh thần nghiêm túc và trách nhiệm, song do kiến thức và kinh nghiệm thực tế còn hạn chế, bài làm chắc chắn không tránh khỏi những thiếu sót. Em rất mong nhận được những ý kiến đóng góp, nhận xét của cô để em có thể hoàn thiện hơn kiến thức và kỹ năng của mình trong tương lai.</w:t>
      </w:r>
    </w:p>
    <w:p w14:paraId="28BB51EB">
      <w:pPr>
        <w:jc w:val="both"/>
      </w:pPr>
      <w:r>
        <w:t>Em xin chân thành cảm ơn</w:t>
      </w:r>
    </w:p>
    <w:p w14:paraId="79396F36">
      <w:pPr>
        <w:jc w:val="both"/>
      </w:pPr>
    </w:p>
    <w:p w14:paraId="2B6C7024">
      <w:pPr>
        <w:jc w:val="both"/>
      </w:pPr>
    </w:p>
    <w:p w14:paraId="7A16E2ED">
      <w:pPr>
        <w:jc w:val="both"/>
      </w:pPr>
    </w:p>
    <w:p w14:paraId="0E4B1A88">
      <w:pPr>
        <w:jc w:val="both"/>
        <w:rPr>
          <w:b/>
        </w:rPr>
      </w:pPr>
      <w:r>
        <w:rPr>
          <w:b/>
        </w:rPr>
        <w:t>Sinh viên thực hiện</w:t>
      </w:r>
    </w:p>
    <w:p w14:paraId="20C49C9B">
      <w:pPr>
        <w:jc w:val="both"/>
        <w:rPr>
          <w:b/>
        </w:rPr>
      </w:pPr>
      <w:r>
        <w:rPr>
          <w:b/>
        </w:rPr>
        <w:tab/>
      </w:r>
    </w:p>
    <w:p w14:paraId="20E01F1A">
      <w:pPr>
        <w:jc w:val="both"/>
      </w:pPr>
      <w:r>
        <w:t xml:space="preserve">                                                                               Tăng Huỳnh Anh Khoa</w:t>
      </w:r>
    </w:p>
    <w:p w14:paraId="123B1D4E">
      <w:pPr>
        <w:jc w:val="both"/>
      </w:pPr>
      <w:r>
        <w:t xml:space="preserve">                                                   MỤC LỤC</w:t>
      </w:r>
    </w:p>
    <w:p w14:paraId="4DE9FA16">
      <w:pPr>
        <w:jc w:val="both"/>
      </w:pPr>
      <w:r>
        <w:t>CHƯƠNG 1. TỔNG QUAN NGHIÊN CỨU .......................................................... 1</w:t>
      </w:r>
    </w:p>
    <w:p w14:paraId="242BE9F9">
      <w:pPr>
        <w:jc w:val="both"/>
      </w:pPr>
      <w:r>
        <w:t xml:space="preserve">     1.1 Đặt vấn đề ...................................................................................................... 1</w:t>
      </w:r>
    </w:p>
    <w:p w14:paraId="43BBAFFA">
      <w:pPr>
        <w:jc w:val="both"/>
      </w:pPr>
      <w:r>
        <w:t xml:space="preserve">       1.2 Mục tiêu nghiên cứu .................................................................................... 2</w:t>
      </w:r>
    </w:p>
    <w:p w14:paraId="125ADE58">
      <w:pPr>
        <w:jc w:val="both"/>
      </w:pPr>
      <w:r>
        <w:t xml:space="preserve">         1.2.1 Mục tiêu tổng quát .................................................................................. 2</w:t>
      </w:r>
    </w:p>
    <w:p w14:paraId="43108540">
      <w:pPr>
        <w:jc w:val="both"/>
      </w:pPr>
      <w:r>
        <w:t xml:space="preserve">            1.2.2 Mục tiêu cụ thể ..................................................................................... 2</w:t>
      </w:r>
    </w:p>
    <w:p w14:paraId="6BD4B353">
      <w:pPr>
        <w:jc w:val="both"/>
      </w:pPr>
      <w:r>
        <w:t xml:space="preserve">      1.3 Phạm vi nghiên cứu ....................................................................................... 3</w:t>
      </w:r>
    </w:p>
    <w:p w14:paraId="59F07781">
      <w:pPr>
        <w:jc w:val="both"/>
      </w:pPr>
      <w:r>
        <w:t xml:space="preserve">        1.3.1 Phạm vi nội dung ..................................................................................... 3</w:t>
      </w:r>
    </w:p>
    <w:p w14:paraId="79256F8B">
      <w:pPr>
        <w:jc w:val="both"/>
      </w:pPr>
      <w:r>
        <w:t xml:space="preserve">          1.3.2 Phạm vi chức năng ................................................................................. 3</w:t>
      </w:r>
    </w:p>
    <w:p w14:paraId="2C3525FA">
      <w:pPr>
        <w:jc w:val="both"/>
      </w:pPr>
      <w:r>
        <w:t xml:space="preserve">       1.4 Phương pháp nghiên cứu ............................................................................. 4</w:t>
      </w:r>
    </w:p>
    <w:p w14:paraId="0DFEB2AD">
      <w:pPr>
        <w:jc w:val="both"/>
      </w:pPr>
      <w:r>
        <w:t xml:space="preserve">         1.4.1 Phương pháp thu thập và tổng hợp tài liệu ............................................. 4</w:t>
      </w:r>
    </w:p>
    <w:p w14:paraId="7F195BEE">
      <w:pPr>
        <w:jc w:val="both"/>
      </w:pPr>
      <w:r>
        <w:t xml:space="preserve">            1.4.2 Phương pháp phân tích và so sánh thực tiễn ........................................ 5</w:t>
      </w:r>
    </w:p>
    <w:p w14:paraId="0AE8A570">
      <w:pPr>
        <w:jc w:val="both"/>
      </w:pPr>
      <w:r>
        <w:t xml:space="preserve">               1.4.3 Phương pháp thiết kế và lập trình ..................................................... 5</w:t>
      </w:r>
    </w:p>
    <w:p w14:paraId="1A1F636D">
      <w:pPr>
        <w:jc w:val="both"/>
      </w:pPr>
      <w:r>
        <w:t xml:space="preserve">                 1.4.4 Phương pháp kiểm thử và đánh giá sản phẩm ................................ 6</w:t>
      </w:r>
    </w:p>
    <w:p w14:paraId="413606BE">
      <w:pPr>
        <w:jc w:val="both"/>
      </w:pPr>
      <w:r>
        <w:t xml:space="preserve">         1.5 Ý nghĩa lý luận và thực tiễn của đề tài ....................................................... 7</w:t>
      </w:r>
    </w:p>
    <w:p w14:paraId="50AD7F10">
      <w:pPr>
        <w:jc w:val="both"/>
      </w:pPr>
      <w:r>
        <w:t xml:space="preserve">           1.5.1 Ý nghĩa lý luận .................................................................................... ..7</w:t>
      </w:r>
    </w:p>
    <w:p w14:paraId="2AF07310">
      <w:pPr>
        <w:jc w:val="both"/>
      </w:pPr>
      <w:r>
        <w:t xml:space="preserve">             1.5.2 Ý nghĩa thực tiễn ............................................................................... ..7</w:t>
      </w:r>
    </w:p>
    <w:p w14:paraId="657AF604">
      <w:pPr>
        <w:jc w:val="both"/>
      </w:pPr>
      <w:r>
        <w:t>CHƯƠNG 2. CƠ SỞ LÝ THUYẾT VÀ CÔNG NGHỆ SỬ DỤNG ....................... 8</w:t>
      </w:r>
    </w:p>
    <w:p w14:paraId="393CE30D">
      <w:pPr>
        <w:jc w:val="both"/>
      </w:pPr>
      <w:r>
        <w:t xml:space="preserve">   2.1 Tổng quan về website và quy trình phát triển .................................................. 8</w:t>
      </w:r>
    </w:p>
    <w:p w14:paraId="6FDF3D44">
      <w:pPr>
        <w:jc w:val="both"/>
      </w:pPr>
      <w:r>
        <w:t xml:space="preserve">     2.1.1 Khái niệm cơ bản về website ...................................................................... 8</w:t>
      </w:r>
    </w:p>
    <w:p w14:paraId="623E47D9">
      <w:pPr>
        <w:jc w:val="both"/>
      </w:pPr>
      <w:r>
        <w:t xml:space="preserve">       2.1.2 Phân loại website ...................................................................................... 9</w:t>
      </w:r>
    </w:p>
    <w:p w14:paraId="0A572A46">
      <w:pPr>
        <w:jc w:val="both"/>
      </w:pPr>
      <w:r>
        <w:t xml:space="preserve">         2.1.3 Các giai đoạn xây dựng một website hoàn chỉnh .................................. 11</w:t>
      </w:r>
    </w:p>
    <w:p w14:paraId="4CFD7C1F">
      <w:pPr>
        <w:jc w:val="both"/>
      </w:pPr>
      <w:r>
        <w:t xml:space="preserve">   2.2 Ngôn ngữ đánh dấu siêu văn bản HTML5 ..................................................... 13</w:t>
      </w:r>
    </w:p>
    <w:p w14:paraId="338F900C">
      <w:pPr>
        <w:jc w:val="both"/>
      </w:pPr>
      <w:r>
        <w:t xml:space="preserve">     2.2.1 Lịch sử phát triển và đặc điểm nổi bật ...................................................... 13</w:t>
      </w:r>
    </w:p>
    <w:p w14:paraId="2595ED95">
      <w:pPr>
        <w:jc w:val="both"/>
      </w:pPr>
      <w:r>
        <w:t xml:space="preserve">       2.2.2 Cấu trúc cơ bản của tài liệu HTML5 ...................................................... 14</w:t>
      </w:r>
    </w:p>
    <w:p w14:paraId="03C84313">
      <w:pPr>
        <w:jc w:val="both"/>
      </w:pPr>
      <w:r>
        <w:t xml:space="preserve">         2.2.3 Các thẻ ngữ nghĩa mới và vai trò trong cấu trúc nội dung .................... 16</w:t>
      </w:r>
    </w:p>
    <w:p w14:paraId="34C1F07E">
      <w:pPr>
        <w:jc w:val="both"/>
      </w:pPr>
      <w:r>
        <w:t xml:space="preserve">           2.2.4 Ưu điểm của HTML5 so với các phiên bản trước .............................. 19</w:t>
      </w:r>
    </w:p>
    <w:p w14:paraId="0F33DB48">
      <w:pPr>
        <w:jc w:val="both"/>
      </w:pPr>
      <w:r>
        <w:t xml:space="preserve">    2.3 Ngôn ngữ định dạng văn bản CSS3 .............................................................. 21</w:t>
      </w:r>
    </w:p>
    <w:p w14:paraId="537013E6">
      <w:pPr>
        <w:jc w:val="both"/>
      </w:pPr>
      <w:r>
        <w:t xml:space="preserve">      2.3.1 Khái niệm và vai trò của CSS .................................................................. 21</w:t>
      </w:r>
    </w:p>
    <w:p w14:paraId="0DB847FB">
      <w:pPr>
        <w:jc w:val="both"/>
      </w:pPr>
      <w:r>
        <w:t xml:space="preserve">        2.3.2 Cú pháp cơ bản và các cách nhúng CSS vào trang web ........................22</w:t>
      </w:r>
    </w:p>
    <w:p w14:paraId="71AE3176">
      <w:pPr>
        <w:jc w:val="both"/>
      </w:pPr>
      <w:r>
        <w:t xml:space="preserve">              2.3.3 Các thuộc tính định dạng chính ........................................................ 24</w:t>
      </w:r>
    </w:p>
    <w:p w14:paraId="42AC6E6F">
      <w:pPr>
        <w:jc w:val="both"/>
      </w:pPr>
      <w:r>
        <w:t xml:space="preserve">                 2.3.4 Thiết kế giao diện đáp ứng với Media Query................................ 26</w:t>
      </w:r>
    </w:p>
    <w:p w14:paraId="6C1567D2">
      <w:pPr>
        <w:jc w:val="both"/>
      </w:pPr>
      <w:r>
        <w:t xml:space="preserve">   2.4 Ngôn ngữ lập trình JavaScript ..................................................................... 28</w:t>
      </w:r>
    </w:p>
    <w:p w14:paraId="0C3CD8C8">
      <w:pPr>
        <w:jc w:val="both"/>
      </w:pPr>
      <w:r>
        <w:t xml:space="preserve">       2.4.1 Tổng quan về JavaScript và lịch sử phát triển ........................................ 28</w:t>
      </w:r>
    </w:p>
    <w:p w14:paraId="15551CF1">
      <w:pPr>
        <w:jc w:val="both"/>
      </w:pPr>
      <w:r>
        <w:t xml:space="preserve">        2.4.2 Mô hình đối tượng tài liệu DOM ........................................................... 29</w:t>
      </w:r>
    </w:p>
    <w:p w14:paraId="7D440A6F">
      <w:pPr>
        <w:jc w:val="both"/>
      </w:pPr>
      <w:r>
        <w:t xml:space="preserve">          2.4.3 Cú pháp cơ bản và cấu trúc điều khiển ................................................ 31</w:t>
      </w:r>
    </w:p>
    <w:p w14:paraId="36515011">
      <w:pPr>
        <w:jc w:val="both"/>
      </w:pPr>
      <w:r>
        <w:t xml:space="preserve">            2.4.4 Xử lý sự kiện và tương tác người dùng .............................................. 33</w:t>
      </w:r>
    </w:p>
    <w:p w14:paraId="68796CDF">
      <w:pPr>
        <w:jc w:val="both"/>
      </w:pPr>
      <w:r>
        <w:t xml:space="preserve">    2.5 Framework giao diện Bootstrap 5 ................................................................. 35</w:t>
      </w:r>
    </w:p>
    <w:p w14:paraId="155298E8">
      <w:pPr>
        <w:jc w:val="both"/>
      </w:pPr>
      <w:r>
        <w:t xml:space="preserve">      2.5.1 Tổng quan và ưu điểm khi sử dụng Bootstrap 5 ...................................... 35</w:t>
      </w:r>
    </w:p>
    <w:p w14:paraId="1CC0B35B">
      <w:pPr>
        <w:jc w:val="both"/>
      </w:pPr>
      <w:r>
        <w:t xml:space="preserve">       2.5.2 Hệ thống lưới đáp ứng 12 cột .................................................................. 36</w:t>
      </w:r>
    </w:p>
    <w:p w14:paraId="27AD70F1">
      <w:pPr>
        <w:jc w:val="both"/>
      </w:pPr>
      <w:r>
        <w:t xml:space="preserve">        2.5.3 Các thành phần giao diện dựng sẵn ........................................................ 38</w:t>
      </w:r>
    </w:p>
    <w:p w14:paraId="43D2A0F2">
      <w:pPr>
        <w:jc w:val="both"/>
      </w:pPr>
      <w:r>
        <w:t xml:space="preserve">    2.6 Công cụ hỗ trợ quá trình phát triển ............................................................... 40</w:t>
      </w:r>
    </w:p>
    <w:p w14:paraId="02754420">
      <w:pPr>
        <w:jc w:val="both"/>
      </w:pPr>
      <w:r>
        <w:t xml:space="preserve">      2.6.1 Trình soạn thảo mã nguồn Visual Studio Code ....................................... 40</w:t>
      </w:r>
    </w:p>
    <w:p w14:paraId="67C33BCA">
      <w:pPr>
        <w:jc w:val="both"/>
      </w:pPr>
      <w:r>
        <w:t xml:space="preserve">        2.6.2 Công cụ kiểm thử và gỡ lỗi trình duyệt ................................................. 41</w:t>
      </w:r>
    </w:p>
    <w:p w14:paraId="47D9AF1E">
      <w:pPr>
        <w:jc w:val="both"/>
      </w:pPr>
      <w:r>
        <w:t xml:space="preserve">         2.6.3 Quản lý phiên bản mã nguồn với GitHub ............................................. 41</w:t>
      </w:r>
    </w:p>
    <w:p w14:paraId="051FF09D">
      <w:pPr>
        <w:jc w:val="both"/>
      </w:pPr>
      <w:r>
        <w:t xml:space="preserve">    2.7 Tổng kết chương ........................................................................................... 42</w:t>
      </w:r>
    </w:p>
    <w:p w14:paraId="355E5AED">
      <w:pPr>
        <w:jc w:val="both"/>
      </w:pPr>
      <w:r>
        <w:t>CHƯƠNG 3. PHÂN TÍCH VÀ THIẾT KẾ HỆ THỐNG ...................................... 42</w:t>
      </w:r>
    </w:p>
    <w:p w14:paraId="7FD31028">
      <w:pPr>
        <w:jc w:val="both"/>
      </w:pPr>
      <w:r>
        <w:t xml:space="preserve">    3.1 Phân tích thực trạng và vấn đề cần giải quyết ............................................... 42</w:t>
      </w:r>
    </w:p>
    <w:p w14:paraId="5F1FDB78">
      <w:pPr>
        <w:jc w:val="both"/>
      </w:pPr>
      <w:r>
        <w:t xml:space="preserve">    3.2 Đặc tả yêu cầu hệ thống ................................................................................ 42</w:t>
      </w:r>
    </w:p>
    <w:p w14:paraId="64337E0E">
      <w:pPr>
        <w:jc w:val="both"/>
      </w:pPr>
      <w:r>
        <w:t xml:space="preserve">      3.2.1 Yêu cầu chức năng chi tiết ....................................................................... 43</w:t>
      </w:r>
    </w:p>
    <w:p w14:paraId="2677DBC5">
      <w:pPr>
        <w:jc w:val="both"/>
      </w:pPr>
      <w:r>
        <w:t xml:space="preserve">       3.2.2 Yêu cầu phi chức năng ............................................................................ 43</w:t>
      </w:r>
    </w:p>
    <w:p w14:paraId="5F36D1A2">
      <w:pPr>
        <w:jc w:val="both"/>
      </w:pPr>
      <w:r>
        <w:t xml:space="preserve">    3.3 Thiết kế cấu trúc dữ liệu ................................................................................ 43</w:t>
      </w:r>
    </w:p>
    <w:p w14:paraId="55150F1D">
      <w:pPr>
        <w:jc w:val="both"/>
      </w:pPr>
      <w:r>
        <w:t xml:space="preserve">      3.3.1 Cấu trúc đối tượng dữ liệu món ăn .......................................................... 44</w:t>
      </w:r>
    </w:p>
    <w:p w14:paraId="23F1AE84">
      <w:pPr>
        <w:jc w:val="both"/>
      </w:pPr>
      <w:r>
        <w:t xml:space="preserve">        3.3.2 Cấu trúc dữ liệu danh sách yêu thích của người dùng ........................... 44</w:t>
      </w:r>
    </w:p>
    <w:p w14:paraId="09C0D5C6">
      <w:pPr>
        <w:jc w:val="both"/>
      </w:pPr>
      <w:r>
        <w:t xml:space="preserve">     3.4 Thiết kế luồng hoạt động của các chức năng ............................................... 44</w:t>
      </w:r>
    </w:p>
    <w:p w14:paraId="45D5BBE9">
      <w:pPr>
        <w:jc w:val="both"/>
      </w:pPr>
      <w:r>
        <w:t xml:space="preserve">      3.4.1 Luồng xem danh sách và lọc món ăn theo vùng miền ............................. 45</w:t>
      </w:r>
    </w:p>
    <w:p w14:paraId="3396AF37">
      <w:pPr>
        <w:jc w:val="both"/>
      </w:pPr>
      <w:r>
        <w:t xml:space="preserve">         3.4.2 Luồng tìm kiếm và xem thông tin chi tiết món ăn ................................ 45</w:t>
      </w:r>
    </w:p>
    <w:p w14:paraId="36CC9517">
      <w:pPr>
        <w:jc w:val="both"/>
      </w:pPr>
      <w:r>
        <w:t xml:space="preserve">    3.5 Thiết kế giao diện và bố cục tổng thể ........................................................... 45</w:t>
      </w:r>
    </w:p>
    <w:p w14:paraId="61807177">
      <w:pPr>
        <w:jc w:val="both"/>
      </w:pPr>
      <w:r>
        <w:t xml:space="preserve">      3.5.1 Sơ đồ cấu trúc tổng thể website ............................................................... 45</w:t>
      </w:r>
    </w:p>
    <w:p w14:paraId="178DC178">
      <w:pPr>
        <w:jc w:val="both"/>
      </w:pPr>
      <w:r>
        <w:t>3.5.2 Thiết kế chi tiết các trang chính ..................................................................... 46</w:t>
      </w:r>
    </w:p>
    <w:p w14:paraId="3443C6E7">
      <w:pPr>
        <w:jc w:val="both"/>
      </w:pPr>
      <w:r>
        <w:t xml:space="preserve">     3.6 Tổng kết chương .......................................................................................... 46</w:t>
      </w:r>
    </w:p>
    <w:p w14:paraId="6E6F1ADA">
      <w:pPr>
        <w:jc w:val="both"/>
      </w:pPr>
      <w:r>
        <w:t>CHƯƠNG 4. KẾT QUẢ THỰC NGHIỆM VÀ ĐÁNH GIÁ ................................ 46</w:t>
      </w:r>
    </w:p>
    <w:p w14:paraId="4F2C868D">
      <w:pPr>
        <w:jc w:val="both"/>
      </w:pPr>
      <w:r>
        <w:t xml:space="preserve">     4.1 Môi trường và bộ dữ liệu thử nghiệm ......................................................... .46</w:t>
      </w:r>
    </w:p>
    <w:p w14:paraId="7A32A9F5">
      <w:pPr>
        <w:jc w:val="both"/>
      </w:pPr>
      <w:r>
        <w:t xml:space="preserve">       4.1.1 Môi trường triển khai và kiểm thử .......................................................... 47</w:t>
      </w:r>
    </w:p>
    <w:p w14:paraId="04AF1AF0">
      <w:pPr>
        <w:jc w:val="both"/>
      </w:pPr>
      <w:r>
        <w:t xml:space="preserve">          4.1.2 Bộ dữ liệu thử nghiệm .......................................................................... 47</w:t>
      </w:r>
    </w:p>
    <w:p w14:paraId="4CA91146">
      <w:pPr>
        <w:jc w:val="both"/>
      </w:pPr>
      <w:r>
        <w:t xml:space="preserve">      4.2 Kết quả thực hiện các chức năng chính ...................................................... .47</w:t>
      </w:r>
    </w:p>
    <w:p w14:paraId="0D088B17">
      <w:pPr>
        <w:jc w:val="both"/>
      </w:pPr>
      <w:r>
        <w:t xml:space="preserve">      4.3 Đánh giá tổng kết sản phẩm ....................................................................... .48</w:t>
      </w:r>
    </w:p>
    <w:p w14:paraId="1BCCB0F9">
      <w:pPr>
        <w:jc w:val="both"/>
      </w:pPr>
      <w:r>
        <w:t xml:space="preserve">      4.4 Tổng kết chương ......................................................................................... 48</w:t>
      </w:r>
    </w:p>
    <w:p w14:paraId="16ADFC1A">
      <w:pPr>
        <w:jc w:val="both"/>
      </w:pPr>
      <w:r>
        <w:t>CHƯƠNG 5. KẾT LUẬN VÀ HƯỚNG PHÁT TRIỂN .................................... …48</w:t>
      </w:r>
    </w:p>
    <w:p w14:paraId="2BAD3B67">
      <w:pPr>
        <w:jc w:val="both"/>
      </w:pPr>
      <w:r>
        <w:t xml:space="preserve">     5.1 Kết luận ........................................................................................................ 49</w:t>
      </w:r>
    </w:p>
    <w:p w14:paraId="2FCC9C9C">
      <w:pPr>
        <w:jc w:val="both"/>
      </w:pPr>
      <w:r>
        <w:t xml:space="preserve">     5.2 Hạn chế của đề tài ........................................................................................49</w:t>
      </w:r>
    </w:p>
    <w:p w14:paraId="57A0DD5E">
      <w:pPr>
        <w:jc w:val="both"/>
      </w:pPr>
      <w:r>
        <w:t xml:space="preserve">     5.3 Hướng phát triển trong tương lai ................................................................. 49</w:t>
      </w:r>
    </w:p>
    <w:p w14:paraId="5002DB6C">
      <w:pPr>
        <w:jc w:val="both"/>
      </w:pPr>
      <w:r>
        <w:t>TÀI LIỆU THAM KHẢO ....................................................................................... 50</w:t>
      </w:r>
    </w:p>
    <w:p w14:paraId="76D97326">
      <w:pPr>
        <w:jc w:val="both"/>
      </w:pPr>
    </w:p>
    <w:p w14:paraId="3D1FBFF5">
      <w:pPr>
        <w:jc w:val="both"/>
      </w:pPr>
    </w:p>
    <w:p w14:paraId="44876DC6">
      <w:pPr>
        <w:jc w:val="both"/>
      </w:pPr>
    </w:p>
    <w:p w14:paraId="64EEEB55">
      <w:pPr>
        <w:jc w:val="both"/>
      </w:pPr>
    </w:p>
    <w:p w14:paraId="3BCF9759">
      <w:pPr>
        <w:jc w:val="both"/>
      </w:pPr>
    </w:p>
    <w:p w14:paraId="361BA095">
      <w:pPr>
        <w:jc w:val="both"/>
      </w:pPr>
    </w:p>
    <w:p w14:paraId="6FABDDF2">
      <w:pPr>
        <w:jc w:val="both"/>
      </w:pPr>
    </w:p>
    <w:p w14:paraId="3CF24333">
      <w:pPr>
        <w:jc w:val="both"/>
      </w:pPr>
    </w:p>
    <w:p w14:paraId="4D6D18B2">
      <w:pPr>
        <w:jc w:val="both"/>
      </w:pPr>
    </w:p>
    <w:p w14:paraId="136C504A">
      <w:pPr>
        <w:jc w:val="both"/>
      </w:pPr>
    </w:p>
    <w:p w14:paraId="6271061C">
      <w:pPr>
        <w:jc w:val="both"/>
      </w:pPr>
    </w:p>
    <w:p w14:paraId="2F464A59">
      <w:pPr>
        <w:jc w:val="both"/>
      </w:pPr>
    </w:p>
    <w:p w14:paraId="0DABC921">
      <w:pPr>
        <w:jc w:val="both"/>
      </w:pPr>
    </w:p>
    <w:p w14:paraId="1442F4CE">
      <w:pPr>
        <w:jc w:val="both"/>
      </w:pPr>
    </w:p>
    <w:p w14:paraId="5390B545">
      <w:pPr>
        <w:jc w:val="both"/>
      </w:pPr>
    </w:p>
    <w:p w14:paraId="616E1DC7">
      <w:pPr>
        <w:jc w:val="both"/>
      </w:pPr>
    </w:p>
    <w:p w14:paraId="40F77CFC">
      <w:pPr>
        <w:jc w:val="both"/>
      </w:pPr>
    </w:p>
    <w:p w14:paraId="3B335D73">
      <w:pPr>
        <w:jc w:val="both"/>
      </w:pPr>
    </w:p>
    <w:p w14:paraId="35E8282D">
      <w:pPr>
        <w:jc w:val="both"/>
      </w:pPr>
    </w:p>
    <w:p w14:paraId="68137FD1">
      <w:pPr>
        <w:jc w:val="both"/>
      </w:pPr>
    </w:p>
    <w:p w14:paraId="08CE4A5A">
      <w:pPr>
        <w:jc w:val="both"/>
      </w:pPr>
    </w:p>
    <w:p w14:paraId="6A77CF85">
      <w:pPr>
        <w:jc w:val="both"/>
      </w:pPr>
    </w:p>
    <w:p w14:paraId="5660FC36">
      <w:pPr>
        <w:jc w:val="both"/>
      </w:pPr>
    </w:p>
    <w:p w14:paraId="25B900E5">
      <w:pPr>
        <w:jc w:val="both"/>
        <w:rPr>
          <w:b/>
          <w:bCs/>
        </w:rPr>
      </w:pPr>
      <w:r>
        <w:rPr>
          <w:b/>
          <w:bCs/>
        </w:rPr>
        <w:t xml:space="preserve">                                             DANH MỤC HÌNH ẢNH</w:t>
      </w:r>
    </w:p>
    <w:p w14:paraId="45640797">
      <w:pPr>
        <w:jc w:val="both"/>
      </w:pPr>
      <w:r>
        <w:t>Hình 2.1 Sơ đồ các thành phần cơ bản của website ................................................ 16</w:t>
      </w:r>
    </w:p>
    <w:p w14:paraId="298400C0">
      <w:pPr>
        <w:jc w:val="both"/>
      </w:pPr>
      <w:r>
        <w:t>Hình 2.2 Cấu trúc cây DOM của trang web ............................................................ 18</w:t>
      </w:r>
    </w:p>
    <w:p w14:paraId="481D97DF">
      <w:pPr>
        <w:jc w:val="both"/>
      </w:pPr>
      <w:r>
        <w:t>Hình 2.3 Ví dụ cấu trúc tệp HTML5 hoàn chỉnh .................................................... 20</w:t>
      </w:r>
    </w:p>
    <w:p w14:paraId="325822D9">
      <w:pPr>
        <w:jc w:val="both"/>
      </w:pPr>
      <w:r>
        <w:t>Hình 2.4 Minh họa hệ thống lưới 12 cột của Bootstrap 5 ....................................... 28</w:t>
      </w:r>
    </w:p>
    <w:p w14:paraId="7A3DBAB1">
      <w:pPr>
        <w:jc w:val="both"/>
        <w:rPr>
          <w:rFonts w:hint="default"/>
          <w:lang w:val="en-US"/>
        </w:rPr>
      </w:pPr>
      <w:r>
        <w:t xml:space="preserve">Hình 3.1 Sơ đồ luồng phân tích yêu cầu hệ thống .................................................. </w:t>
      </w:r>
      <w:r>
        <w:rPr>
          <w:rFonts w:hint="default"/>
          <w:lang w:val="en-US"/>
        </w:rPr>
        <w:t>29</w:t>
      </w:r>
    </w:p>
    <w:p w14:paraId="2D300CAA">
      <w:pPr>
        <w:jc w:val="both"/>
        <w:rPr>
          <w:rFonts w:hint="default"/>
          <w:lang w:val="en-US"/>
        </w:rPr>
      </w:pPr>
      <w:r>
        <w:t xml:space="preserve">Hình 3.2 Sơ đồ luồng dữ liệu tổng thể của website ................................................ </w:t>
      </w:r>
      <w:r>
        <w:rPr>
          <w:rFonts w:hint="default"/>
          <w:lang w:val="en-US"/>
        </w:rPr>
        <w:t>29</w:t>
      </w:r>
    </w:p>
    <w:p w14:paraId="2762B30C">
      <w:pPr>
        <w:jc w:val="both"/>
        <w:rPr>
          <w:rFonts w:hint="default"/>
          <w:lang w:val="en-US"/>
        </w:rPr>
      </w:pPr>
      <w:r>
        <w:t xml:space="preserve">Hình 3.3 Cấu trúc thư mục dự án hoàn chỉnh ......................................................... </w:t>
      </w:r>
      <w:r>
        <w:rPr>
          <w:rFonts w:hint="default"/>
          <w:lang w:val="en-US"/>
        </w:rPr>
        <w:t>32</w:t>
      </w:r>
    </w:p>
    <w:p w14:paraId="107B8C4F">
      <w:pPr>
        <w:jc w:val="both"/>
        <w:rPr>
          <w:rFonts w:hint="default"/>
          <w:lang w:val="en-US"/>
        </w:rPr>
      </w:pPr>
      <w:r>
        <w:t xml:space="preserve">Hình 3.4 Bản phác thảo giao diện trang chủ ........................................................... </w:t>
      </w:r>
      <w:r>
        <w:rPr>
          <w:rFonts w:hint="default"/>
          <w:lang w:val="en-US"/>
        </w:rPr>
        <w:t>32</w:t>
      </w:r>
    </w:p>
    <w:p w14:paraId="6EC267F9">
      <w:pPr>
        <w:jc w:val="both"/>
        <w:rPr>
          <w:rFonts w:hint="default"/>
          <w:lang w:val="en-US"/>
        </w:rPr>
      </w:pPr>
      <w:r>
        <w:t xml:space="preserve">Hình 3.5 Bản phác thảo giao diện trang danh sách món ăn .................................... </w:t>
      </w:r>
      <w:r>
        <w:rPr>
          <w:rFonts w:hint="default"/>
          <w:lang w:val="en-US"/>
        </w:rPr>
        <w:t>33</w:t>
      </w:r>
    </w:p>
    <w:p w14:paraId="331B9AEB">
      <w:pPr>
        <w:jc w:val="both"/>
        <w:rPr>
          <w:rFonts w:hint="default"/>
          <w:lang w:val="en-US"/>
        </w:rPr>
      </w:pPr>
      <w:r>
        <w:t xml:space="preserve">Hình 4.1 Giao diện trang chủ trên máy tính để bàn ................................................ </w:t>
      </w:r>
      <w:r>
        <w:rPr>
          <w:rFonts w:hint="default"/>
          <w:lang w:val="en-US"/>
        </w:rPr>
        <w:t>34</w:t>
      </w:r>
    </w:p>
    <w:p w14:paraId="4512ECBB">
      <w:pPr>
        <w:jc w:val="both"/>
        <w:rPr>
          <w:rFonts w:hint="default"/>
          <w:lang w:val="en-US"/>
        </w:rPr>
      </w:pPr>
      <w:r>
        <w:t xml:space="preserve">Hình 4.2 Giao diện trang danh sách món ăn ........................................................... </w:t>
      </w:r>
      <w:r>
        <w:rPr>
          <w:rFonts w:hint="default"/>
          <w:lang w:val="en-US"/>
        </w:rPr>
        <w:t>34</w:t>
      </w:r>
    </w:p>
    <w:p w14:paraId="0210A717">
      <w:pPr>
        <w:jc w:val="both"/>
        <w:rPr>
          <w:rFonts w:hint="default"/>
          <w:lang w:val="en-US"/>
        </w:rPr>
      </w:pPr>
      <w:r>
        <w:t>Hình 4.3 Giao diện trang chi tiết món ăn ................................................................</w:t>
      </w:r>
      <w:r>
        <w:rPr>
          <w:rFonts w:hint="default"/>
          <w:lang w:val="en-US"/>
        </w:rPr>
        <w:t>34</w:t>
      </w:r>
    </w:p>
    <w:p w14:paraId="53E6D913">
      <w:pPr>
        <w:jc w:val="both"/>
        <w:rPr>
          <w:rFonts w:hint="default"/>
          <w:lang w:val="en-US"/>
        </w:rPr>
      </w:pPr>
      <w:r>
        <w:t xml:space="preserve">Hình 4.4 Giao diện đáp ứng trên máy tính bảng ..................................................... </w:t>
      </w:r>
      <w:r>
        <w:rPr>
          <w:rFonts w:hint="default"/>
          <w:lang w:val="en-US"/>
        </w:rPr>
        <w:t>35</w:t>
      </w:r>
    </w:p>
    <w:p w14:paraId="5A227ED3">
      <w:pPr>
        <w:jc w:val="both"/>
        <w:rPr>
          <w:rFonts w:hint="default"/>
          <w:lang w:val="en-US"/>
        </w:rPr>
      </w:pPr>
      <w:r>
        <w:t xml:space="preserve">Hình 4.5 Giao diện đáp ứng trên điện thoại thông minh ......................................... </w:t>
      </w:r>
      <w:r>
        <w:rPr>
          <w:rFonts w:hint="default"/>
          <w:lang w:val="en-US"/>
        </w:rPr>
        <w:t>37</w:t>
      </w:r>
    </w:p>
    <w:p w14:paraId="78685C16">
      <w:pPr>
        <w:jc w:val="both"/>
        <w:rPr>
          <w:rFonts w:hint="default"/>
          <w:lang w:val="en-US"/>
        </w:rPr>
      </w:pPr>
      <w:r>
        <w:t xml:space="preserve">Hình 4.6 Kết quả lọc món ăn theo miền Trung ....................................................... </w:t>
      </w:r>
      <w:r>
        <w:rPr>
          <w:rFonts w:hint="default"/>
          <w:lang w:val="en-US"/>
        </w:rPr>
        <w:t>37</w:t>
      </w:r>
    </w:p>
    <w:p w14:paraId="56A1A65C">
      <w:pPr>
        <w:jc w:val="both"/>
      </w:pPr>
      <w:r>
        <w:t xml:space="preserve">Hình 4.7 Kết quả tìm kiếm với từ khóa "bánh" ...................................................... </w:t>
      </w:r>
      <w:r>
        <w:rPr>
          <w:rFonts w:hint="default"/>
          <w:lang w:val="en-US"/>
        </w:rPr>
        <w:t>3</w:t>
      </w:r>
      <w:r>
        <w:t>8</w:t>
      </w:r>
    </w:p>
    <w:p w14:paraId="127806B2">
      <w:pPr>
        <w:jc w:val="both"/>
        <w:rPr>
          <w:rFonts w:hint="default"/>
          <w:lang w:val="en-US"/>
        </w:rPr>
      </w:pPr>
      <w:r>
        <w:t xml:space="preserve">Hình 4.8 Trạng thái biểu tượng yêu thích và trang danh sách yêu thích ................ </w:t>
      </w:r>
      <w:r>
        <w:rPr>
          <w:rFonts w:hint="default"/>
          <w:lang w:val="en-US"/>
        </w:rPr>
        <w:t>40</w:t>
      </w:r>
    </w:p>
    <w:p w14:paraId="21A58407">
      <w:pPr>
        <w:jc w:val="both"/>
        <w:rPr>
          <w:rFonts w:hint="default"/>
          <w:lang w:val="en-US"/>
        </w:rPr>
      </w:pPr>
      <w:r>
        <w:t xml:space="preserve">Hình 4.9 Bảng kết quả đo tốc độ tải trang trên PageSpeed Insights ....................... </w:t>
      </w:r>
      <w:r>
        <w:rPr>
          <w:rFonts w:hint="default"/>
          <w:lang w:val="en-US"/>
        </w:rPr>
        <w:t>44</w:t>
      </w:r>
    </w:p>
    <w:p w14:paraId="65C6BE35">
      <w:pPr>
        <w:jc w:val="both"/>
        <w:rPr>
          <w:rFonts w:hint="default"/>
          <w:lang w:val="en-US"/>
        </w:rPr>
      </w:pPr>
      <w:r>
        <w:t xml:space="preserve">Hình 5.1 Biểu đồ so sánh mức độ hài lòng của người dùng thử nghiệm ................ </w:t>
      </w:r>
      <w:r>
        <w:rPr>
          <w:rFonts w:hint="default"/>
          <w:lang w:val="en-US"/>
        </w:rPr>
        <w:t>45</w:t>
      </w:r>
    </w:p>
    <w:p w14:paraId="147BE3E7">
      <w:pPr>
        <w:jc w:val="both"/>
        <w:rPr>
          <w:rFonts w:hint="default"/>
          <w:lang w:val="en-US"/>
        </w:rPr>
      </w:pPr>
      <w:r>
        <w:t xml:space="preserve">Hình 5.2 Sơ đồ hướng phát triển đề tài trong tương lai .......................................... </w:t>
      </w:r>
      <w:r>
        <w:rPr>
          <w:rFonts w:hint="default"/>
          <w:lang w:val="en-US"/>
        </w:rPr>
        <w:t>46</w:t>
      </w:r>
    </w:p>
    <w:p w14:paraId="7FABAC69">
      <w:pPr>
        <w:jc w:val="both"/>
      </w:pPr>
    </w:p>
    <w:p w14:paraId="2C228906">
      <w:pPr>
        <w:jc w:val="both"/>
      </w:pPr>
    </w:p>
    <w:p w14:paraId="554AD3F2">
      <w:pPr>
        <w:jc w:val="both"/>
      </w:pPr>
    </w:p>
    <w:p w14:paraId="6BA77152">
      <w:pPr>
        <w:jc w:val="both"/>
      </w:pPr>
    </w:p>
    <w:p w14:paraId="28427E44">
      <w:pPr>
        <w:jc w:val="both"/>
      </w:pPr>
    </w:p>
    <w:p w14:paraId="10DE7133">
      <w:pPr>
        <w:jc w:val="both"/>
      </w:pPr>
    </w:p>
    <w:p w14:paraId="401B6BF0">
      <w:pPr>
        <w:jc w:val="both"/>
      </w:pPr>
    </w:p>
    <w:p w14:paraId="224A7A3F">
      <w:pPr>
        <w:jc w:val="both"/>
      </w:pPr>
    </w:p>
    <w:p w14:paraId="71BEDC4D">
      <w:pPr>
        <w:jc w:val="both"/>
      </w:pPr>
    </w:p>
    <w:p w14:paraId="715F33A0">
      <w:pPr>
        <w:jc w:val="both"/>
        <w:rPr>
          <w:b/>
          <w:bCs/>
        </w:rPr>
      </w:pPr>
      <w:r>
        <w:t xml:space="preserve">                                          </w:t>
      </w:r>
      <w:r>
        <w:rPr>
          <w:b/>
          <w:bCs/>
        </w:rPr>
        <w:t>DANH MỤC BẢNG BIỂU</w:t>
      </w:r>
    </w:p>
    <w:p w14:paraId="2932053C">
      <w:pPr>
        <w:jc w:val="both"/>
        <w:rPr>
          <w:b/>
          <w:bCs/>
        </w:rPr>
      </w:pPr>
    </w:p>
    <w:p w14:paraId="6C4C6394">
      <w:pPr>
        <w:jc w:val="both"/>
      </w:pPr>
      <w:r>
        <w:t>Bảng 2.2 So sánh HTML4 và HTML5 ................................................................... 25</w:t>
      </w:r>
    </w:p>
    <w:p w14:paraId="499518AE">
      <w:pPr>
        <w:jc w:val="both"/>
        <w:rPr>
          <w:rFonts w:hint="default"/>
          <w:lang w:val="en-US"/>
        </w:rPr>
      </w:pPr>
      <w:r>
        <w:t xml:space="preserve">Bảng 2.3 Các loại bộ chọn thông dụng trong CSS .................................................. </w:t>
      </w:r>
      <w:r>
        <w:rPr>
          <w:rFonts w:hint="default"/>
          <w:lang w:val="en-US"/>
        </w:rPr>
        <w:t>25</w:t>
      </w:r>
    </w:p>
    <w:p w14:paraId="77E0A50C">
      <w:pPr>
        <w:jc w:val="both"/>
        <w:rPr>
          <w:rFonts w:hint="default"/>
          <w:lang w:val="en-US"/>
        </w:rPr>
      </w:pPr>
      <w:r>
        <w:t xml:space="preserve">Bảng 2.4 Đặc điểm các thiết bị kiểm thử ................................................................ </w:t>
      </w:r>
      <w:r>
        <w:rPr>
          <w:rFonts w:hint="default"/>
          <w:lang w:val="en-US"/>
        </w:rPr>
        <w:t>27</w:t>
      </w:r>
    </w:p>
    <w:p w14:paraId="0028B566">
      <w:pPr>
        <w:jc w:val="both"/>
        <w:rPr>
          <w:rFonts w:hint="default"/>
          <w:lang w:val="en-US"/>
        </w:rPr>
      </w:pPr>
      <w:r>
        <w:t xml:space="preserve">Bảng 3.1 So sánh thực trạng các giải pháp hiện có ................................................. </w:t>
      </w:r>
      <w:r>
        <w:rPr>
          <w:rFonts w:hint="default"/>
          <w:lang w:val="en-US"/>
        </w:rPr>
        <w:t>28</w:t>
      </w:r>
    </w:p>
    <w:p w14:paraId="34C3BD3B">
      <w:pPr>
        <w:jc w:val="both"/>
        <w:rPr>
          <w:rFonts w:hint="default"/>
          <w:lang w:val="en-US"/>
        </w:rPr>
      </w:pPr>
      <w:r>
        <w:t xml:space="preserve">Bảng 3.2 Đặc tả yêu cầu chức năng hệ thống ......................................................... </w:t>
      </w:r>
      <w:r>
        <w:rPr>
          <w:rFonts w:hint="default"/>
          <w:lang w:val="en-US"/>
        </w:rPr>
        <w:t>30</w:t>
      </w:r>
    </w:p>
    <w:p w14:paraId="543F5C99">
      <w:pPr>
        <w:jc w:val="both"/>
        <w:rPr>
          <w:rFonts w:hint="default"/>
          <w:lang w:val="en-US"/>
        </w:rPr>
      </w:pPr>
      <w:r>
        <w:t xml:space="preserve">Bảng 3.3 Đặc tả yêu cầu phi chức năng hệ thống ................................................... </w:t>
      </w:r>
      <w:r>
        <w:rPr>
          <w:rFonts w:hint="default"/>
          <w:lang w:val="en-US"/>
        </w:rPr>
        <w:t>32</w:t>
      </w:r>
    </w:p>
    <w:p w14:paraId="1DD02B7B">
      <w:pPr>
        <w:jc w:val="both"/>
        <w:rPr>
          <w:rFonts w:hint="default"/>
          <w:lang w:val="en-US"/>
        </w:rPr>
      </w:pPr>
      <w:r>
        <w:t xml:space="preserve">Bảng 3.4 Cấu trúc đối tượng dữ liệu món ăn .......................................................... </w:t>
      </w:r>
      <w:r>
        <w:rPr>
          <w:rFonts w:hint="default"/>
          <w:lang w:val="en-US"/>
        </w:rPr>
        <w:t>35</w:t>
      </w:r>
    </w:p>
    <w:p w14:paraId="5620D59D">
      <w:pPr>
        <w:jc w:val="both"/>
        <w:rPr>
          <w:rFonts w:hint="default"/>
          <w:lang w:val="en-US"/>
        </w:rPr>
      </w:pPr>
      <w:r>
        <w:t xml:space="preserve">Bảng 3.5 Nguyên tắc ưu tiên yêu cầu thực hiện ..................................................... </w:t>
      </w:r>
      <w:r>
        <w:rPr>
          <w:rFonts w:hint="default"/>
          <w:lang w:val="en-US"/>
        </w:rPr>
        <w:t>41</w:t>
      </w:r>
    </w:p>
    <w:p w14:paraId="44AFD043">
      <w:pPr>
        <w:jc w:val="both"/>
        <w:rPr>
          <w:rFonts w:hint="default"/>
          <w:lang w:val="en-US"/>
        </w:rPr>
      </w:pPr>
      <w:r>
        <w:t xml:space="preserve">Bảng 4.1 Kết quả kiểm thử chức năng hiển thị và điều hướng ............................... </w:t>
      </w:r>
      <w:r>
        <w:rPr>
          <w:rFonts w:hint="default"/>
          <w:lang w:val="en-US"/>
        </w:rPr>
        <w:t>43</w:t>
      </w:r>
    </w:p>
    <w:p w14:paraId="27D56738">
      <w:pPr>
        <w:jc w:val="both"/>
        <w:rPr>
          <w:rFonts w:hint="default"/>
          <w:lang w:val="en-US"/>
        </w:rPr>
      </w:pPr>
      <w:r>
        <w:t xml:space="preserve">Bảng 4.2 Kết quả kiểm thử chức năng lọc và tìm kiếm .......................................... </w:t>
      </w:r>
      <w:r>
        <w:rPr>
          <w:rFonts w:hint="default"/>
          <w:lang w:val="en-US"/>
        </w:rPr>
        <w:t>45</w:t>
      </w:r>
    </w:p>
    <w:p w14:paraId="40E590C2">
      <w:pPr>
        <w:jc w:val="both"/>
        <w:rPr>
          <w:rFonts w:hint="default"/>
          <w:lang w:val="en-US"/>
        </w:rPr>
      </w:pPr>
      <w:r>
        <w:t xml:space="preserve">Bảng 4.3 Đánh giá tốc độ tải trang trên PageSpeed Insights .................................. </w:t>
      </w:r>
      <w:r>
        <w:rPr>
          <w:rFonts w:hint="default"/>
          <w:lang w:val="en-US"/>
        </w:rPr>
        <w:t>46</w:t>
      </w:r>
    </w:p>
    <w:p w14:paraId="41EF2BE8">
      <w:pPr>
        <w:jc w:val="both"/>
        <w:rPr>
          <w:rFonts w:hint="default"/>
          <w:lang w:val="en-US"/>
        </w:rPr>
      </w:pPr>
      <w:r>
        <w:t xml:space="preserve">Bảng 4.4 Đánh giá tương thích trên các trình duyệt ............................................... </w:t>
      </w:r>
      <w:r>
        <w:rPr>
          <w:rFonts w:hint="default"/>
          <w:lang w:val="en-US"/>
        </w:rPr>
        <w:t>47</w:t>
      </w:r>
    </w:p>
    <w:p w14:paraId="0F743D6C">
      <w:pPr>
        <w:jc w:val="both"/>
        <w:rPr>
          <w:rFonts w:hint="default"/>
          <w:lang w:val="en-US"/>
        </w:rPr>
      </w:pPr>
      <w:r>
        <w:t xml:space="preserve">Bảng 4.5 Kết quả khảo sát trải nghiệm người dùng ................................................ </w:t>
      </w:r>
      <w:r>
        <w:rPr>
          <w:rFonts w:hint="default"/>
          <w:lang w:val="en-US"/>
        </w:rPr>
        <w:t>49</w:t>
      </w:r>
    </w:p>
    <w:p w14:paraId="6FAB61A1">
      <w:pPr>
        <w:jc w:val="both"/>
        <w:rPr>
          <w:rFonts w:hint="default"/>
          <w:lang w:val="en-US"/>
        </w:rPr>
      </w:pPr>
      <w:r>
        <w:t xml:space="preserve">Bảng 5.1 So sánh kế hoạch và kết quả thực tế ........................................................ </w:t>
      </w:r>
      <w:r>
        <w:rPr>
          <w:rFonts w:hint="default"/>
          <w:lang w:val="en-US"/>
        </w:rPr>
        <w:t>49</w:t>
      </w:r>
    </w:p>
    <w:p w14:paraId="0C1D51CF">
      <w:pPr>
        <w:jc w:val="both"/>
      </w:pPr>
    </w:p>
    <w:p w14:paraId="0F5DC1AF">
      <w:pPr>
        <w:jc w:val="both"/>
      </w:pPr>
    </w:p>
    <w:p w14:paraId="0951A5AE">
      <w:pPr>
        <w:jc w:val="both"/>
      </w:pPr>
    </w:p>
    <w:p w14:paraId="6B75D927">
      <w:pPr>
        <w:jc w:val="both"/>
      </w:pPr>
    </w:p>
    <w:p w14:paraId="16E784C4">
      <w:pPr>
        <w:jc w:val="both"/>
      </w:pPr>
    </w:p>
    <w:p w14:paraId="20AAFC05">
      <w:pPr>
        <w:jc w:val="both"/>
      </w:pPr>
    </w:p>
    <w:p w14:paraId="00AC156D">
      <w:pPr>
        <w:jc w:val="both"/>
      </w:pPr>
    </w:p>
    <w:p w14:paraId="7F7B9733">
      <w:pPr>
        <w:jc w:val="both"/>
      </w:pPr>
    </w:p>
    <w:p w14:paraId="40FE97F0">
      <w:pPr>
        <w:jc w:val="both"/>
      </w:pPr>
    </w:p>
    <w:p w14:paraId="230CB559">
      <w:pPr>
        <w:jc w:val="both"/>
      </w:pPr>
    </w:p>
    <w:p w14:paraId="1CD58EF8">
      <w:pPr>
        <w:jc w:val="both"/>
      </w:pPr>
    </w:p>
    <w:p w14:paraId="6F4CDD01">
      <w:pPr>
        <w:jc w:val="both"/>
      </w:pPr>
    </w:p>
    <w:p w14:paraId="7E182472">
      <w:pPr>
        <w:bidi w:val="0"/>
      </w:pPr>
      <w:bookmarkStart w:id="0" w:name="_GoBack"/>
      <w:bookmarkEnd w:id="0"/>
    </w:p>
    <w:p w14:paraId="79767D6C">
      <w:pPr>
        <w:jc w:val="both"/>
      </w:pPr>
    </w:p>
    <w:p w14:paraId="011CD937">
      <w:pPr>
        <w:jc w:val="both"/>
        <w:rPr>
          <w:b/>
          <w:bCs/>
        </w:rPr>
      </w:pPr>
      <w:r>
        <w:rPr>
          <w:b/>
          <w:bCs/>
        </w:rPr>
        <w:t>CHƯƠNG 1. TỔNG QUAN NGHIÊN CỨU</w:t>
      </w:r>
    </w:p>
    <w:p w14:paraId="2BB445F6">
      <w:pPr>
        <w:jc w:val="both"/>
      </w:pPr>
      <w:r>
        <w:t>1.1 Đặt vấn đề</w:t>
      </w:r>
    </w:p>
    <w:p w14:paraId="3DECA644">
      <w:pPr>
        <w:jc w:val="both"/>
      </w:pPr>
      <w:r>
        <w:t>Việt Nam là quốc gia có nền văn hóa lâu đời hơn 4 nghìn năm, nằm ở trung tâm khu vực Đông Nam Á, với điều kiện tự nhiên đa dạng từ vùng núi phía Bắc, đồng bằng trung du đến đồng bằng sông Cửu Long và vùng ven biển. Cùng với quá trình xây dựng và bảo vệ tổ quốc, văn hóa Việt Nam được hình thành, phát triển và đa dạng hóa, trong đó ẩm thực được xem là nét đặc trưng cốt lõi, là một phần không thể tách rời của bản sắc dân tộc.</w:t>
      </w:r>
    </w:p>
    <w:p w14:paraId="3AB34583">
      <w:pPr>
        <w:jc w:val="both"/>
      </w:pPr>
      <w:r>
        <w:t>Ẩm thực Việt Nam không chỉ đơn thuần là các món ăn đáp ứng nhu cầu dinh dưỡng, mà còn được xem là một loại hình nghệ thuật độc đáo, thể hiện sự tinh tế, sáng tạo và triết lý sống của người Việt. Nhiều tổ chức quốc tế đã công nhận Việt Nam là một trong những quốc gia có nền ẩm thực phong phú và hấp dẫn nhất thế giới với hàng nghìn món ăn khác nhau. Mỗi vùng miền, mỗi dân tộc đều có những món ăn đặc trưng riêng, phản ánh rõ nét điều kiện tự nhiên, nguồn nguyên liệu sẵn có và đời sống văn hóa địa phương.</w:t>
      </w:r>
    </w:p>
    <w:p w14:paraId="0A7E7F05">
      <w:pPr>
        <w:jc w:val="both"/>
      </w:pPr>
      <w:r>
        <w:t>Tuy nhiên, trong bối cảnh phát triển công nghệ thông tin hiện nay, thông tin về các món ăn Việt Nam còn tồn tại nhiều hạn chế:</w:t>
      </w:r>
    </w:p>
    <w:p w14:paraId="31DBA0C9">
      <w:pPr>
        <w:jc w:val="both"/>
      </w:pPr>
      <w:r>
        <w:t>Thông tin phân tán trên nhiều nguồn như sách báo, trang tin tức, mạng xã hội, chưa được hệ thống hóa một cách khoa học và thống nhất.</w:t>
      </w:r>
    </w:p>
    <w:p w14:paraId="51B3FAD0">
      <w:pPr>
        <w:jc w:val="both"/>
      </w:pPr>
      <w:r>
        <w:t>Nhiều nội dung chưa chính xác, thiếu kiểm chứng, thường chỉ tập trung vào công thức chế biến mà bỏ qua giá trị lịch sử, ý nghĩa văn hóa của món ăn.</w:t>
      </w:r>
    </w:p>
    <w:p w14:paraId="00A9D575">
      <w:pPr>
        <w:jc w:val="both"/>
      </w:pPr>
      <w:r>
        <w:t>Chưa có nền tảng web nào tích hợp đầy đủ chức năng phân loại theo vùng miền, cung cấp thông tin trực quan kèm hình ảnh chất lượng cao cho mọi đối tượng người dùng.</w:t>
      </w:r>
    </w:p>
    <w:p w14:paraId="0E6E9F75">
      <w:pPr>
        <w:jc w:val="both"/>
      </w:pPr>
      <w:r>
        <w:t>Du khách nước ngoài và thế hệ trẻ còn gặp nhiều khó khăn khi muốn tìm hiểu về nguồn gốc và ý nghĩa của các món ăn truyền thống.</w:t>
      </w:r>
    </w:p>
    <w:p w14:paraId="44E7F697">
      <w:pPr>
        <w:jc w:val="both"/>
      </w:pPr>
      <w:r>
        <w:t>Xuất phát từ thực tế đó, em lựa chọn thực hiện đề tài “Thiết kế Website giới thiệu các món ăn Việt Nam”. Đề tài nhằm xây dựng một nền tảng web thân thiện, cung cấp thông tin chính xác, đầy đủ và dễ tiếp cận, góp phần quảng bá hình ảnh ẩm thực Việt Nam đến với bạn bè quốc tế, đồng thời vận dụng kiến thức đã học vào thực tế.</w:t>
      </w:r>
    </w:p>
    <w:p w14:paraId="11EBCED8">
      <w:pPr>
        <w:jc w:val="both"/>
      </w:pPr>
      <w:r>
        <w:t>1.2 Mục tiêu nghiên cứu</w:t>
      </w:r>
    </w:p>
    <w:p w14:paraId="235D3B8C">
      <w:pPr>
        <w:jc w:val="both"/>
      </w:pPr>
      <w:r>
        <w:t>1.2.1 Mục tiêu tổng quát</w:t>
      </w:r>
    </w:p>
    <w:p w14:paraId="441C4449">
      <w:pPr>
        <w:jc w:val="both"/>
      </w:pPr>
      <w:r>
        <w:t>Mục tiêu tổng quát là định hướng cốt lõi, bao quát toàn bộ nội dung và phạm vi thực hiện của đề tài, xác định kết quả cuối cùng cần đạt được sau quá trình nghiên cứu và phát triển.</w:t>
      </w:r>
    </w:p>
    <w:p w14:paraId="0B747944">
      <w:pPr>
        <w:jc w:val="both"/>
      </w:pPr>
      <w:r>
        <w:t>Đối với đề tài “Thiết kế Website giới thiệu các món ăn Việt Nam”, mục tiêu tổng quát là:</w:t>
      </w:r>
    </w:p>
    <w:p w14:paraId="0E5CE9E4">
      <w:pPr>
        <w:jc w:val="both"/>
      </w:pPr>
      <w:r>
        <w:t>Xây dựng thành công một website có cấu trúc khoa học, giao diện thân thiện, cung cấp thông tin chính xác và hệ thống về ẩm thực truyền thống Việt Nam; góp phần bảo tồn, quảng bá giá trị văn hóa ẩm thực dân tộc đến với người dùng trong nước và quốc tế, đồng thời vận dụng kiến thức chuyên môn đã học vào thực tế.</w:t>
      </w:r>
    </w:p>
    <w:p w14:paraId="1D858E8C">
      <w:pPr>
        <w:jc w:val="both"/>
      </w:pPr>
      <w:r>
        <w:t>Cụ thể hơn, mục tiêu này bao hàm các yêu cầu cốt lõi:</w:t>
      </w:r>
    </w:p>
    <w:p w14:paraId="27BA459C">
      <w:pPr>
        <w:jc w:val="both"/>
      </w:pPr>
      <w:r>
        <w:t>Hoàn thiện sản phẩm website đáp ứng đủ yêu cầu môn học, tuân thủ các chuẩn công nghệ web hiện đại.</w:t>
      </w:r>
    </w:p>
    <w:p w14:paraId="300D46B7">
      <w:pPr>
        <w:jc w:val="both"/>
      </w:pPr>
      <w:r>
        <w:t xml:space="preserve">Cung cấp nguồn thông tin đáng tin cậy, dễ tiếp cận về các món ăn tiêu biểu ba miền </w:t>
      </w:r>
    </w:p>
    <w:p w14:paraId="085EBA8B">
      <w:pPr>
        <w:jc w:val="both"/>
      </w:pPr>
      <w:r>
        <w:t>Khẳng định giá trị đặc sắc của ẩm thực Việt Nam như một phần bản sắc văn hóa quốc gia.</w:t>
      </w:r>
    </w:p>
    <w:p w14:paraId="1E6AF74F">
      <w:pPr>
        <w:jc w:val="both"/>
      </w:pPr>
      <w:r>
        <w:t>Rèn luyện tư duy nghiên cứu, kỹ năng phân tích, thiết kế và lập trình web theo quy trình chuẩn.</w:t>
      </w:r>
    </w:p>
    <w:p w14:paraId="089E4614">
      <w:pPr>
        <w:jc w:val="both"/>
      </w:pPr>
      <w:r>
        <w:t>Xây dựng thành công website giới thiệu các món ăn Việt Nam, cung cấp nguồn thông tin đáng tin cậy về ẩm thực ba miền, góp phần bảo tồn và lan tỏa giá trị văn hóa dân tộc, đồng thời rèn luyện kỹ năng phân tích, thiết kế và phát triển website theo chuẩn công nghệ hiện đại.</w:t>
      </w:r>
    </w:p>
    <w:p w14:paraId="3AF31F78">
      <w:pPr>
        <w:jc w:val="both"/>
      </w:pPr>
      <w:r>
        <w:t>1.2.2 Mục tiêu cụ thể</w:t>
      </w:r>
    </w:p>
    <w:p w14:paraId="1C0B0CE5">
      <w:pPr>
        <w:jc w:val="both"/>
      </w:pPr>
      <w:r>
        <w:t>Nghiên cứu, tổng hợp và xác minh thông tin về 30 món ăn tiêu biểu của ba miền, đảm bảo tính chính xác và phù hợp với giá trị văn hóa.</w:t>
      </w:r>
    </w:p>
    <w:p w14:paraId="6EFA7FE9">
      <w:pPr>
        <w:jc w:val="both"/>
      </w:pPr>
      <w:r>
        <w:t>Tìm hiểu và lựa chọn các công nghệ, công cụ phù hợp để xây dựng website theo yêu cầu đề ra.</w:t>
      </w:r>
    </w:p>
    <w:p w14:paraId="1B09FBDE">
      <w:pPr>
        <w:jc w:val="both"/>
      </w:pPr>
      <w:r>
        <w:t>Vận dụng thành thạo HTML, CSS3, JavaScript và Bootstrap 5 để xây dựng cấu trúc, giao diện và các chức năng của website.</w:t>
      </w:r>
    </w:p>
    <w:p w14:paraId="69102E9D">
      <w:pPr>
        <w:jc w:val="both"/>
      </w:pPr>
      <w:r>
        <w:t>Thiết kế giao diện thân thiện, hài hòa về màu sắc, bố cục rõ ràng, phù hợp với chủ đề ẩm thực, dễ sử dụng cho mọi đối tượng.</w:t>
      </w:r>
    </w:p>
    <w:p w14:paraId="2CD93B5E">
      <w:pPr>
        <w:jc w:val="both"/>
      </w:pPr>
      <w:r>
        <w:t>Xây dựng đầy đủ các chức năng cơ bản: xem danh sách món ăn, lọc theo vùng miền, tìm kiếm thông tin, xem chi tiết, lưu món ăn yêu thích.</w:t>
      </w:r>
    </w:p>
    <w:p w14:paraId="24C74211">
      <w:pPr>
        <w:jc w:val="both"/>
      </w:pPr>
      <w:r>
        <w:t>Đảm bảo website hiển thị tốt và hoạt động ổn định trên mọi thiết bị: máy tính, máy tính bảng, điện thoại thông minh.</w:t>
      </w:r>
    </w:p>
    <w:p w14:paraId="0B3E5381">
      <w:pPr>
        <w:jc w:val="both"/>
      </w:pPr>
      <w:r>
        <w:t>Củng cố kiến thức chuyên môn, rèn luyện tư duy logic và kỹ năng giải quyết vấn đề trong quá trình phát triển hệ thống.</w:t>
      </w:r>
    </w:p>
    <w:p w14:paraId="711640B8">
      <w:pPr>
        <w:jc w:val="both"/>
      </w:pPr>
      <w:r>
        <w:t>1.3 Phạm vi nghiên cứu</w:t>
      </w:r>
    </w:p>
    <w:p w14:paraId="7DBDD045">
      <w:pPr>
        <w:jc w:val="both"/>
      </w:pPr>
      <w:r>
        <w:t>1.3.1 Phạm vi nội dung</w:t>
      </w:r>
    </w:p>
    <w:p w14:paraId="75EBE9F7">
      <w:pPr>
        <w:jc w:val="both"/>
      </w:pPr>
      <w:r>
        <w:t>Giới thiệu 30 món ăn tiêu biểu: 10 món miền Bắc, 10 món miền Trung, 10 món miền Nam.</w:t>
      </w:r>
    </w:p>
    <w:p w14:paraId="767B8F28">
      <w:pPr>
        <w:jc w:val="both"/>
      </w:pPr>
      <w:r>
        <w:t>Cung cấp thông tin về tên gọi, nguồn gốc, giá trị văn hóa, nguyên liệu chính và các bước chế biến cơ bản.</w:t>
      </w:r>
    </w:p>
    <w:p w14:paraId="7D2FD70E">
      <w:pPr>
        <w:jc w:val="both"/>
      </w:pPr>
      <w:r>
        <w:t>Không đi sâu vào phân tích công nghệ chế biến chuyên nghiệp hay các món ăn đặc sản của từng tỉnh nhỏ lẻ.</w:t>
      </w:r>
    </w:p>
    <w:p w14:paraId="2F5A3916">
      <w:pPr>
        <w:jc w:val="both"/>
      </w:pPr>
      <w:r>
        <w:t>1.3.2 Phạm vi chức năng</w:t>
      </w:r>
    </w:p>
    <w:p w14:paraId="334CC45B">
      <w:pPr>
        <w:jc w:val="both"/>
      </w:pPr>
      <w:r>
        <w:t>Xây dựng website tĩnh, dữ liệu được quản lý trên mã nguồn, chưa kết nối cơ sở dữ liệu trung tâm.</w:t>
      </w:r>
    </w:p>
    <w:p w14:paraId="231595DA">
      <w:pPr>
        <w:jc w:val="both"/>
      </w:pPr>
      <w:r>
        <w:t>Chức năng chính: hiển thị nội dung, lọc, tìm kiếm, xem chi tiết, lưu yêu thích cục bộ.</w:t>
      </w:r>
    </w:p>
    <w:p w14:paraId="0E2287EB">
      <w:pPr>
        <w:jc w:val="both"/>
      </w:pPr>
      <w:r>
        <w:t>Chưa xây dựng chức năng quản trị, hệ thống tài khoản hay bình luận đánh giá.</w:t>
      </w:r>
    </w:p>
    <w:p w14:paraId="5DC4ECEE">
      <w:pPr>
        <w:jc w:val="both"/>
      </w:pPr>
      <w:r>
        <w:t>1.4 Phương pháp nghiên cứu</w:t>
      </w:r>
    </w:p>
    <w:p w14:paraId="66C246E4">
      <w:pPr>
        <w:jc w:val="both"/>
      </w:pPr>
      <w:r>
        <w:t>1.4.1 Phương pháp thu thập và tổng hợp tài liệu</w:t>
      </w:r>
    </w:p>
    <w:p w14:paraId="46269044">
      <w:pPr>
        <w:jc w:val="both"/>
      </w:pPr>
      <w:r>
        <w:t>Thu thập kiến thức về công nghệ web từ giáo trình, tài liệu chính thức của W3C, MDN Web Docs, Bootstrap; thu thập thông tin món ăn từ sách văn hóa, Tổng cục Du lịch Việt Nam và các nguồn uy tín khác.</w:t>
      </w:r>
    </w:p>
    <w:p w14:paraId="507948B5">
      <w:pPr>
        <w:jc w:val="both"/>
      </w:pPr>
      <w:r>
        <w:t>1.4.2 Phương pháp phân tích và so sánh</w:t>
      </w:r>
    </w:p>
    <w:p w14:paraId="57E736F2">
      <w:pPr>
        <w:jc w:val="both"/>
      </w:pPr>
      <w:r>
        <w:t>Khảo sát các trang giới thiệu ẩm thực hiện có, phân tích ưu nhược điểm, từ đó xây dựng yêu cầu phù hợp cho đề tài.</w:t>
      </w:r>
    </w:p>
    <w:p w14:paraId="5C33D108">
      <w:pPr>
        <w:jc w:val="both"/>
      </w:pPr>
      <w:r>
        <w:t>1.4.3 Phương pháp thiết kế và lập trình</w:t>
      </w:r>
    </w:p>
    <w:p w14:paraId="4AE7080E">
      <w:pPr>
        <w:jc w:val="both"/>
      </w:pPr>
      <w:r>
        <w:t>Thiết kế cấu trúc dữ liệu, giao diện, sau đó lập trình theo từng chức năng nhỏ rồi tích hợp thành hệ thống hoàn chỉnh.</w:t>
      </w:r>
    </w:p>
    <w:p w14:paraId="1C2CED5C">
      <w:pPr>
        <w:jc w:val="both"/>
      </w:pPr>
      <w:r>
        <w:t>1.4.4 Phương pháp kiểm thử và đánh giá</w:t>
      </w:r>
    </w:p>
    <w:p w14:paraId="029AA7F6">
      <w:pPr>
        <w:jc w:val="both"/>
      </w:pPr>
      <w:r>
        <w:t>Kiểm tra chức năng, giao diện trên nhiều trình duyệt và thiết bị, sửa lỗi và hoàn thiện sản phẩm.</w:t>
      </w:r>
    </w:p>
    <w:p w14:paraId="022A2B10">
      <w:pPr>
        <w:jc w:val="both"/>
      </w:pPr>
      <w:r>
        <w:t>1.5 Ý nghĩa thực tiễn của đề tài</w:t>
      </w:r>
    </w:p>
    <w:p w14:paraId="26C2BC1D">
      <w:pPr>
        <w:jc w:val="both"/>
      </w:pPr>
      <w:r>
        <w:t>Cung cấp nguồn thông tin tổng hợp, chính xác về ẩm thực Việt Nam cho người dùng trong nước và quốc tế.</w:t>
      </w:r>
    </w:p>
    <w:p w14:paraId="17B770F6">
      <w:pPr>
        <w:jc w:val="both"/>
      </w:pPr>
      <w:r>
        <w:t>Góp phần quảng bá hình ảnh quốc gia, văn hóa dân tộc thông qua nền tảng số.</w:t>
      </w:r>
    </w:p>
    <w:p w14:paraId="737543B0">
      <w:pPr>
        <w:jc w:val="both"/>
      </w:pPr>
      <w:r>
        <w:t>Làm tài liệu tham khảo cho các nghiên cứu về ứng dụng công nghệ thông tin vào bảo tồn văn hóa.</w:t>
      </w:r>
    </w:p>
    <w:p w14:paraId="680E3E81">
      <w:pPr>
        <w:jc w:val="both"/>
      </w:pPr>
      <w:r>
        <w:t xml:space="preserve">1.6 Ý nghĩa thực tiễn </w:t>
      </w:r>
    </w:p>
    <w:p w14:paraId="1ADCD950">
      <w:pPr>
        <w:jc w:val="both"/>
      </w:pPr>
      <w:r>
        <w:t>Ngày nay, cùng với sự phát triển của ngành du lịch Việt Nam, nhu cầu tìm hiểu về văn hóa ẩm thực ngày càng tăng cao. Tuy nhiên, thông tin về các món ăn truyền thống hiện còn phân tán, chưa có nhiều nguồn hệ thống đầy đủ, dễ tiếp cận cho mọi đối tượng. Nhiều người chỉ biết hình ảnh món ăn mà chưa hiểu rõ nguồn gốc, ý nghĩa văn hóa và cách chế biến chuẩn.Đề tài "Thiết kế Website giới thiệu các món ăn Việt Nam" ra đời nhằm giải quyết một phần khó khăn trên:</w:t>
      </w:r>
    </w:p>
    <w:p w14:paraId="2589A143">
      <w:pPr>
        <w:jc w:val="both"/>
      </w:pPr>
      <w:r>
        <w:t>Đối với cộng đồng: Góp phần bảo tồn và quảng bá hình ảnh ẩm thực ba miền, giúp người Việt Nam, đặc biệt là thế hệ trẻ hiểu và trân trọng hơn giá trị văn hóa quê hương.</w:t>
      </w:r>
    </w:p>
    <w:p w14:paraId="2BFC60F5">
      <w:pPr>
        <w:jc w:val="both"/>
      </w:pPr>
      <w:r>
        <w:t>Đối với du lịch: Cung cấp nguồn thông tin tham khảo hữu ích cho du khách trong và ngoài nước, là kênh giới thiệu hình ảnh đất nước thân thiện, giàu bản sắc.</w:t>
      </w:r>
    </w:p>
    <w:p w14:paraId="0C2053C6">
      <w:pPr>
        <w:jc w:val="both"/>
      </w:pPr>
      <w:r>
        <w:t>Đối với giáo dục: Là tài liệu tham khảo trực quan cho các môn học lịch sử, văn hóa, công nghệ thông tin, giúp học sinh, sinh viên dễ tiếp thu kiến thức hơn.</w:t>
      </w:r>
    </w:p>
    <w:p w14:paraId="4F3A9252">
      <w:pPr>
        <w:jc w:val="both"/>
      </w:pPr>
      <w:r>
        <w:t>Đối với công nghệ: Minh chứng cho thấy công nghệ thông tin đơn giản hoàn toàn có thể kết hợp hiệu quả với việc bảo tồn các giá trị văn hóa truyền thống.</w:t>
      </w:r>
    </w:p>
    <w:p w14:paraId="65926BAC">
      <w:r>
        <w:t>1.7 Tính mới và sự khác biệt của đề tài so với các công trình tương tự</w:t>
      </w:r>
    </w:p>
    <w:p w14:paraId="3D3995BA">
      <w:r>
        <w:t>Để xác định rõ giá trị của đề tài, em đã so sánh với một số trang giới thiệu ẩm thực hiện có:</w:t>
      </w:r>
    </w:p>
    <w:p w14:paraId="6531DE27"/>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21"/>
        <w:gridCol w:w="2831"/>
        <w:gridCol w:w="4616"/>
      </w:tblGrid>
      <w:tr w14:paraId="71F1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4524795A">
            <w:pPr>
              <w:rPr>
                <w:b/>
                <w:bCs/>
              </w:rPr>
            </w:pPr>
            <w:r>
              <w:rPr>
                <w:b/>
                <w:bCs/>
              </w:rPr>
              <w:t>Tiêu chí</w:t>
            </w:r>
          </w:p>
        </w:tc>
        <w:tc>
          <w:tcPr>
            <w:tcW w:w="0" w:type="auto"/>
            <w:vAlign w:val="center"/>
          </w:tcPr>
          <w:p w14:paraId="23503CDA">
            <w:pPr>
              <w:rPr>
                <w:b/>
                <w:bCs/>
              </w:rPr>
            </w:pPr>
            <w:r>
              <w:rPr>
                <w:b/>
                <w:bCs/>
              </w:rPr>
              <w:t>Các trang web hiện có</w:t>
            </w:r>
          </w:p>
        </w:tc>
        <w:tc>
          <w:tcPr>
            <w:tcW w:w="0" w:type="auto"/>
            <w:vAlign w:val="center"/>
          </w:tcPr>
          <w:p w14:paraId="583B31CA">
            <w:pPr>
              <w:rPr>
                <w:b/>
                <w:bCs/>
              </w:rPr>
            </w:pPr>
            <w:r>
              <w:rPr>
                <w:b/>
                <w:bCs/>
              </w:rPr>
              <w:t>Đề tài của em</w:t>
            </w:r>
          </w:p>
        </w:tc>
      </w:tr>
      <w:tr w14:paraId="0A53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693F5588">
            <w:r>
              <w:t>Cấu trúc thông tin</w:t>
            </w:r>
          </w:p>
        </w:tc>
        <w:tc>
          <w:tcPr>
            <w:tcW w:w="0" w:type="auto"/>
            <w:vAlign w:val="center"/>
          </w:tcPr>
          <w:p w14:paraId="3DC13439">
            <w:r>
              <w:t>Thường chỉ tập trung vào công thức nấu ăn</w:t>
            </w:r>
          </w:p>
        </w:tc>
        <w:tc>
          <w:tcPr>
            <w:tcW w:w="0" w:type="auto"/>
            <w:vAlign w:val="center"/>
          </w:tcPr>
          <w:p w14:paraId="37FD452D">
            <w:r>
              <w:t>Kết hợp đầy đủ nguồn gốc, ý nghĩa văn hóa, nguyên liệu, cách chế biến và đặc điểm hương vị</w:t>
            </w:r>
          </w:p>
        </w:tc>
      </w:tr>
      <w:tr w14:paraId="554D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45541B7">
            <w:r>
              <w:t>Phân loại</w:t>
            </w:r>
          </w:p>
        </w:tc>
        <w:tc>
          <w:tcPr>
            <w:tcW w:w="0" w:type="auto"/>
            <w:vAlign w:val="center"/>
          </w:tcPr>
          <w:p w14:paraId="15C6ED37">
            <w:r>
              <w:t>Chia theo món ăn riêng lẻ</w:t>
            </w:r>
          </w:p>
        </w:tc>
        <w:tc>
          <w:tcPr>
            <w:tcW w:w="0" w:type="auto"/>
            <w:vAlign w:val="center"/>
          </w:tcPr>
          <w:p w14:paraId="0B870165">
            <w:r>
              <w:t>Phân loại rõ ràng theo ba miền Bắc – Trung – Nam, dễ theo dõi</w:t>
            </w:r>
          </w:p>
        </w:tc>
      </w:tr>
      <w:tr w14:paraId="4D3E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C9716F8">
            <w:r>
              <w:t>Giao diện</w:t>
            </w:r>
          </w:p>
        </w:tc>
        <w:tc>
          <w:tcPr>
            <w:tcW w:w="0" w:type="auto"/>
            <w:vAlign w:val="center"/>
          </w:tcPr>
          <w:p w14:paraId="1B58EF5A">
            <w:r>
              <w:t>Nhiều trang thiết kế cũ, khó sử dụng trên di động</w:t>
            </w:r>
          </w:p>
        </w:tc>
        <w:tc>
          <w:tcPr>
            <w:tcW w:w="0" w:type="auto"/>
            <w:vAlign w:val="center"/>
          </w:tcPr>
          <w:p w14:paraId="3DE31F92">
            <w:r>
              <w:t>Thiết kế đáp ứng hiện đại, hiển thị tốt trên mọi thiết bị</w:t>
            </w:r>
          </w:p>
        </w:tc>
      </w:tr>
      <w:tr w14:paraId="6227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27C4AFC">
            <w:r>
              <w:t>Chức năng tương tác</w:t>
            </w:r>
          </w:p>
        </w:tc>
        <w:tc>
          <w:tcPr>
            <w:tcW w:w="0" w:type="auto"/>
            <w:vAlign w:val="center"/>
          </w:tcPr>
          <w:p w14:paraId="7555684E">
            <w:r>
              <w:t>Ít chức năng hỗ trợ người dùng</w:t>
            </w:r>
          </w:p>
        </w:tc>
        <w:tc>
          <w:tcPr>
            <w:tcW w:w="0" w:type="auto"/>
            <w:vAlign w:val="center"/>
          </w:tcPr>
          <w:p w14:paraId="688F7278">
            <w:r>
              <w:t>Có lọc theo vùng, tìm kiếm linh hoạt, lưu danh sách yêu thích cục bộ</w:t>
            </w:r>
          </w:p>
        </w:tc>
      </w:tr>
      <w:tr w14:paraId="0FA7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1A9BEA40">
            <w:r>
              <w:t>Độ chính xác thông tin</w:t>
            </w:r>
          </w:p>
        </w:tc>
        <w:tc>
          <w:tcPr>
            <w:tcW w:w="0" w:type="auto"/>
            <w:vAlign w:val="center"/>
          </w:tcPr>
          <w:p w14:paraId="6A766C31">
            <w:r>
              <w:t>Một số trang tổng hợp thông tin không rõ nguồn gốc</w:t>
            </w:r>
          </w:p>
        </w:tc>
        <w:tc>
          <w:tcPr>
            <w:tcW w:w="0" w:type="auto"/>
            <w:vAlign w:val="center"/>
          </w:tcPr>
          <w:p w14:paraId="5C2196ED"/>
        </w:tc>
      </w:tr>
    </w:tbl>
    <w:p w14:paraId="648C4FE0">
      <w:pPr>
        <w:jc w:val="both"/>
      </w:pPr>
    </w:p>
    <w:p w14:paraId="3DDF0AD1">
      <w:pPr>
        <w:jc w:val="both"/>
        <w:rPr>
          <w:b/>
          <w:bCs/>
        </w:rPr>
      </w:pPr>
      <w:r>
        <w:rPr>
          <w:b/>
          <w:bCs/>
        </w:rPr>
        <w:t xml:space="preserve">CHƯƠNG 2. CƠ SỞ LÝ THUYẾT VÀ CÔNG NGHỆ SỬ DỤNG </w:t>
      </w:r>
    </w:p>
    <w:p w14:paraId="30AED256">
      <w:pPr>
        <w:jc w:val="both"/>
      </w:pPr>
      <w:r>
        <w:t>2.1 Tổng quan về website</w:t>
      </w:r>
    </w:p>
    <w:p w14:paraId="3DC801FD">
      <w:pPr>
        <w:jc w:val="both"/>
      </w:pPr>
      <w:r>
        <w:t>2.1.1 Khái niệm và phân loại website</w:t>
      </w:r>
    </w:p>
    <w:p w14:paraId="3D010B18">
      <w:pPr>
        <w:jc w:val="both"/>
      </w:pPr>
      <w:r>
        <w:t>Theo tài liệu chuẩn của W3C, website là một tập hợp các trang web có liên kết với nhau, chứa nội dung văn bản, hình ảnh, đa phương tiện, được lưu trữ trên máy chủ và truy cập qua địa chỉ tên miền chung. Website được phân loại thành hai loại chính:</w:t>
      </w:r>
    </w:p>
    <w:p w14:paraId="6C137CCB">
      <w:pPr>
        <w:jc w:val="both"/>
      </w:pPr>
      <w:r>
        <w:t>Website tĩnh: Là loại trang web mà nội dung hiển thị được cố định trong các tệp HTML. Khi người dùng truy cập, máy chủ gửi nguyên vẹn tệp về trình duyệt mà không qua xử lý. Nội dung chỉ thay đổi khi lập trình viên chỉnh sửa trực tiếp mã nguồn. Ưu điểm chính là tốc độ tải nhanh, cấu trúc đơn giản, phù hợp với các trang giới thiệu thông tin.</w:t>
      </w:r>
    </w:p>
    <w:p w14:paraId="42A77939">
      <w:pPr>
        <w:jc w:val="both"/>
      </w:pPr>
      <w:r>
        <w:t>Website động: Là loại trang web có nội dung được tạo ra linh hoạt theo yêu cầu của người dùng, thường kết nối với cơ sở dữ liệu. Cho phép tùy chỉnh nội dung, tương tác hai chiều và cập nhật dữ liệu theo thời gian thực.</w:t>
      </w:r>
    </w:p>
    <w:p w14:paraId="06C24B23">
      <w:pPr>
        <w:jc w:val="both"/>
      </w:pPr>
      <w:r>
        <w:t>Website (trang web) là một tập hợp các trang tài liệu điện tử, chứa nội dung văn bản, hình ảnh, âm thanh, video và các thành phần đa phương tiện khác, được liên kết với nhau bằng các liên kết siêu văn bản. Toàn bộ nội dung này được lưu trữ trên một hoặc nhiều máy chủ kết nối với Internet, và người dùng có thể truy cập thông qua trình duyệt web bằng địa chỉ tên miền hoặc địa chỉ IP duy nhất.</w:t>
      </w:r>
    </w:p>
    <w:p w14:paraId="78320185">
      <w:pPr>
        <w:jc w:val="both"/>
      </w:pPr>
      <w:r>
        <w:t>Theo chuẩn của Tổ chức Tiêu chuẩn hóa Web Thế giới (W3C), website là đơn vị cung cấp thông tin hoặc dịch vụ trên môi trường mạng, được xây dựng theo các quy tắc thống nhất để đảm bảo khả năng tương thích và dễ tiếp cận cho mọi người dùng.</w:t>
      </w:r>
    </w:p>
    <w:p w14:paraId="2DE254C1">
      <w:pPr>
        <w:jc w:val="both"/>
      </w:pPr>
      <w:r>
        <w:t>2.1.2 Quy trình xây dựng website hoàn chỉnh</w:t>
      </w:r>
    </w:p>
    <w:p w14:paraId="5EDA29CE">
      <w:pPr>
        <w:jc w:val="both"/>
      </w:pPr>
      <w:r>
        <w:t>Quy trình phát triển một website bao gồm các bước chính:</w:t>
      </w:r>
    </w:p>
    <w:p w14:paraId="7282BECA">
      <w:pPr>
        <w:jc w:val="both"/>
      </w:pPr>
      <w:r>
        <w:t>Phân tích yêu cầu và xác định mục tiêu.</w:t>
      </w:r>
    </w:p>
    <w:p w14:paraId="1CDE4E5C">
      <w:pPr>
        <w:jc w:val="both"/>
      </w:pPr>
      <w:r>
        <w:t>Thiết kế cấu trúc dữ liệu và luồng hoạt động.</w:t>
      </w:r>
    </w:p>
    <w:p w14:paraId="1770E662">
      <w:pPr>
        <w:jc w:val="both"/>
      </w:pPr>
      <w:r>
        <w:t>Thiết kế giao diện và bố cục trang.</w:t>
      </w:r>
    </w:p>
    <w:p w14:paraId="6142F19A">
      <w:pPr>
        <w:jc w:val="both"/>
      </w:pPr>
      <w:r>
        <w:t>Lập trình cấu trúc và chức năng.</w:t>
      </w:r>
    </w:p>
    <w:p w14:paraId="603B7D08">
      <w:pPr>
        <w:jc w:val="both"/>
      </w:pPr>
      <w:r>
        <w:t>Kiểm thử và sửa lỗi.</w:t>
      </w:r>
    </w:p>
    <w:p w14:paraId="65387ECF">
      <w:pPr>
        <w:jc w:val="both"/>
      </w:pPr>
      <w:r>
        <w:t>Triển khai và bảo trì.</w:t>
      </w:r>
    </w:p>
    <w:p w14:paraId="3DE38A1A">
      <w:pPr>
        <w:jc w:val="both"/>
      </w:pPr>
      <w:r>
        <w:t>2.1.3 Giao thức truyền tải dữ liệu trên web</w:t>
      </w:r>
    </w:p>
    <w:p w14:paraId="5D35E4BB">
      <w:pPr>
        <w:jc w:val="both"/>
      </w:pPr>
      <w:r>
        <w:t>Giao thức HTTP</w:t>
      </w:r>
    </w:p>
    <w:p w14:paraId="7794B93D">
      <w:pPr>
        <w:jc w:val="both"/>
      </w:pPr>
      <w:r>
        <w:t>HTTP (HyperText Transfer Protocol – Giao thức truyền siêu văn bản) là quy tắc chuẩn dùng để truyền dữ liệu giữa trình duyệt và máy chủ web. Hoạt động theo mô hình yêu cầu – phản hồi: người dùng gửi yêu cầu, máy chủ xác nhận và trả về nội dung. HTTP không lưu trạng thái, mỗi yêu cầu là độc lập.</w:t>
      </w:r>
    </w:p>
    <w:p w14:paraId="1F935B2A">
      <w:pPr>
        <w:jc w:val="both"/>
      </w:pPr>
      <w:r>
        <w:t>Giao thức HTTPS</w:t>
      </w:r>
    </w:p>
    <w:p w14:paraId="731D136D">
      <w:pPr>
        <w:jc w:val="both"/>
      </w:pPr>
      <w:r>
        <w:t>HTTPS là phiên bản mã hóa an toàn của HTTP, sử dụng SSL/TLS để mã hóa dữ liệu trước khi truyền. Ngăn chặn kẻ xấu nghe lén, sửa đổi hoặc giả mạo thông tin. Các trang thu thập thông tin người dùng, thanh toán trực tuyến đều bắt buộc dùng HTTPS.</w:t>
      </w:r>
    </w:p>
    <w:p w14:paraId="3D7F2D24">
      <w:pPr>
        <w:jc w:val="both"/>
      </w:pPr>
      <w:r>
        <w:t>Các mã trạng thái phản hồi phổ biến</w:t>
      </w:r>
    </w:p>
    <w:p w14:paraId="52F39153">
      <w:pPr>
        <w:jc w:val="both"/>
      </w:pPr>
    </w:p>
    <w:tbl>
      <w:tblPr>
        <w:tblStyle w:val="12"/>
        <w:tblW w:w="791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706"/>
        <w:gridCol w:w="5207"/>
      </w:tblGrid>
      <w:tr w14:paraId="5C14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1" w:hRule="atLeast"/>
          <w:tblHeader/>
          <w:tblCellSpacing w:w="15" w:type="dxa"/>
        </w:trPr>
        <w:tc>
          <w:tcPr>
            <w:tcW w:w="0" w:type="auto"/>
            <w:vAlign w:val="center"/>
          </w:tcPr>
          <w:p w14:paraId="651AEF6C">
            <w:pPr>
              <w:jc w:val="both"/>
              <w:rPr>
                <w:b/>
                <w:bCs/>
              </w:rPr>
            </w:pPr>
            <w:r>
              <w:rPr>
                <w:b/>
                <w:bCs/>
              </w:rPr>
              <w:t>Mã trạng thái</w:t>
            </w:r>
          </w:p>
        </w:tc>
        <w:tc>
          <w:tcPr>
            <w:tcW w:w="0" w:type="auto"/>
            <w:vAlign w:val="center"/>
          </w:tcPr>
          <w:p w14:paraId="555FED02">
            <w:pPr>
              <w:jc w:val="both"/>
              <w:rPr>
                <w:b/>
                <w:bCs/>
              </w:rPr>
            </w:pPr>
            <w:r>
              <w:rPr>
                <w:b/>
                <w:bCs/>
              </w:rPr>
              <w:t>Ý nghĩa</w:t>
            </w:r>
          </w:p>
        </w:tc>
      </w:tr>
      <w:tr w14:paraId="1300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5" w:hRule="atLeast"/>
          <w:tblCellSpacing w:w="15" w:type="dxa"/>
        </w:trPr>
        <w:tc>
          <w:tcPr>
            <w:tcW w:w="0" w:type="auto"/>
            <w:vAlign w:val="center"/>
          </w:tcPr>
          <w:p w14:paraId="0EE8DA16">
            <w:pPr>
              <w:jc w:val="both"/>
            </w:pPr>
            <w:r>
              <w:t>200 OK</w:t>
            </w:r>
          </w:p>
        </w:tc>
        <w:tc>
          <w:tcPr>
            <w:tcW w:w="0" w:type="auto"/>
            <w:vAlign w:val="center"/>
          </w:tcPr>
          <w:p w14:paraId="16032DCD">
            <w:pPr>
              <w:jc w:val="both"/>
            </w:pPr>
            <w:r>
              <w:t>Yêu cầu thành công, trả về nội dung bình thường</w:t>
            </w:r>
          </w:p>
        </w:tc>
      </w:tr>
      <w:tr w14:paraId="480D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1" w:hRule="atLeast"/>
          <w:tblCellSpacing w:w="15" w:type="dxa"/>
        </w:trPr>
        <w:tc>
          <w:tcPr>
            <w:tcW w:w="0" w:type="auto"/>
            <w:vAlign w:val="center"/>
          </w:tcPr>
          <w:p w14:paraId="1EE9B774">
            <w:pPr>
              <w:jc w:val="both"/>
            </w:pPr>
            <w:r>
              <w:t>301/302</w:t>
            </w:r>
          </w:p>
        </w:tc>
        <w:tc>
          <w:tcPr>
            <w:tcW w:w="0" w:type="auto"/>
            <w:vAlign w:val="center"/>
          </w:tcPr>
          <w:p w14:paraId="072F9903">
            <w:pPr>
              <w:jc w:val="both"/>
            </w:pPr>
            <w:r>
              <w:t>Chuyển hướng trang vĩnh viễn/tạm thời</w:t>
            </w:r>
          </w:p>
        </w:tc>
      </w:tr>
      <w:tr w14:paraId="3A77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1" w:hRule="atLeast"/>
          <w:tblCellSpacing w:w="15" w:type="dxa"/>
        </w:trPr>
        <w:tc>
          <w:tcPr>
            <w:tcW w:w="0" w:type="auto"/>
            <w:vAlign w:val="center"/>
          </w:tcPr>
          <w:p w14:paraId="52A212AF">
            <w:pPr>
              <w:jc w:val="both"/>
            </w:pPr>
            <w:r>
              <w:t>404 Not Found</w:t>
            </w:r>
          </w:p>
        </w:tc>
        <w:tc>
          <w:tcPr>
            <w:tcW w:w="0" w:type="auto"/>
            <w:vAlign w:val="center"/>
          </w:tcPr>
          <w:p w14:paraId="2EB39566">
            <w:pPr>
              <w:jc w:val="both"/>
            </w:pPr>
            <w:r>
              <w:t>Không tìm thấy trang hoặc tệp yêu cầu</w:t>
            </w:r>
          </w:p>
        </w:tc>
      </w:tr>
      <w:tr w14:paraId="1253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5" w:hRule="atLeast"/>
          <w:tblCellSpacing w:w="15" w:type="dxa"/>
        </w:trPr>
        <w:tc>
          <w:tcPr>
            <w:tcW w:w="0" w:type="auto"/>
            <w:vAlign w:val="center"/>
          </w:tcPr>
          <w:p w14:paraId="08BA24CE">
            <w:pPr>
              <w:jc w:val="both"/>
            </w:pPr>
            <w:r>
              <w:t>500 Internal Server Error</w:t>
            </w:r>
          </w:p>
        </w:tc>
        <w:tc>
          <w:tcPr>
            <w:tcW w:w="0" w:type="auto"/>
            <w:vAlign w:val="center"/>
          </w:tcPr>
          <w:p w14:paraId="682298F9">
            <w:pPr>
              <w:jc w:val="both"/>
            </w:pPr>
            <w:r>
              <w:t>Lỗi xử lý trên máy chủ</w:t>
            </w:r>
          </w:p>
        </w:tc>
      </w:tr>
    </w:tbl>
    <w:p w14:paraId="268C9126">
      <w:pPr>
        <w:jc w:val="both"/>
      </w:pPr>
      <w:r>
        <w:t>2.1.4 Khái niệm tên miền và phân loại tên miền</w:t>
      </w:r>
    </w:p>
    <w:p w14:paraId="79A93711">
      <w:pPr>
        <w:jc w:val="both"/>
      </w:pPr>
      <w:r>
        <w:t>Tên miền cấp cao nhất: .com, .org, .edu (quốc tế); .vn (Việt Nam), .jp (Nhật Bản)...</w:t>
      </w:r>
    </w:p>
    <w:p w14:paraId="6BB28654">
      <w:pPr>
        <w:jc w:val="both"/>
      </w:pPr>
      <w:r>
        <w:t>Tên miền cấp hai: Ví dụ monanvietnam trong monanvietnam.vn.</w:t>
      </w:r>
    </w:p>
    <w:p w14:paraId="3AD827CC">
      <w:pPr>
        <w:jc w:val="both"/>
      </w:pPr>
      <w:r>
        <w:t>Tên miền phụ: Ví dụ blog, shop trong blog.monanvietnam.vn.</w:t>
      </w:r>
    </w:p>
    <w:p w14:paraId="4365C269">
      <w:pPr>
        <w:jc w:val="both"/>
      </w:pPr>
      <w:r>
        <w:t>2.2 Ngôn ngữ đánh dấu siêu văn bản HTML</w:t>
      </w:r>
    </w:p>
    <w:p w14:paraId="31E00F9C">
      <w:pPr>
        <w:jc w:val="both"/>
      </w:pPr>
      <w:r>
        <w:t>2.2.1 Đặc điểm và cấu trúc cơ bản</w:t>
      </w:r>
    </w:p>
    <w:p w14:paraId="7BC3A8DD">
      <w:pPr>
        <w:jc w:val="both"/>
      </w:pPr>
      <w:r>
        <w:t>HTML5 là phiên bản mới nhất của ngôn ngữ đánh dấu siêu văn bản, được W3C công nhận là chuẩn chính thức từ năm 2014. HTML giúp cấu trúc nội dung trang web rõ ràng hơn, hỗ trợ đa phương tiện mà không cần cài đặt plugin phụ trợ, thân thiện với công cụ tìm kiếm và mọi thiết bị.</w:t>
      </w:r>
    </w:p>
    <w:p w14:paraId="1C321448">
      <w:pPr>
        <w:jc w:val="both"/>
      </w:pPr>
      <w:r>
        <w:t>Cấu trúc cơ bản của một trang HTML5:</w:t>
      </w:r>
    </w:p>
    <w:p w14:paraId="04D082C6">
      <w:pPr>
        <w:jc w:val="both"/>
      </w:pPr>
      <w:r>
        <w:t>&lt;!DOCTYPE html&gt;</w:t>
      </w:r>
    </w:p>
    <w:p w14:paraId="4E359728">
      <w:pPr>
        <w:jc w:val="both"/>
      </w:pPr>
      <w:r>
        <w:t>&lt;html lang="vi"&gt;</w:t>
      </w:r>
    </w:p>
    <w:p w14:paraId="78F4C054">
      <w:pPr>
        <w:jc w:val="both"/>
      </w:pPr>
      <w:r>
        <w:t>&lt;head&gt;</w:t>
      </w:r>
    </w:p>
    <w:p w14:paraId="60835ECF">
      <w:pPr>
        <w:jc w:val="both"/>
      </w:pPr>
      <w:r>
        <w:t xml:space="preserve">  &lt;meta charset="UTF-8"&gt;</w:t>
      </w:r>
    </w:p>
    <w:p w14:paraId="2AD914A0">
      <w:pPr>
        <w:jc w:val="both"/>
      </w:pPr>
      <w:r>
        <w:t xml:space="preserve">  &lt;meta name="viewport" content="width=device-width, initial-scale=1.0"&gt;</w:t>
      </w:r>
    </w:p>
    <w:p w14:paraId="64F90767">
      <w:pPr>
        <w:jc w:val="both"/>
      </w:pPr>
      <w:r>
        <w:t xml:space="preserve">  &lt;title&gt;Giới thiệu món ăn Việt Nam&lt;/title&gt;</w:t>
      </w:r>
    </w:p>
    <w:p w14:paraId="409DECFC">
      <w:pPr>
        <w:jc w:val="both"/>
      </w:pPr>
      <w:r>
        <w:t>&lt;/head&gt;</w:t>
      </w:r>
    </w:p>
    <w:p w14:paraId="05994EFA">
      <w:pPr>
        <w:jc w:val="both"/>
      </w:pPr>
      <w:r>
        <w:t>&lt;body&gt;</w:t>
      </w:r>
    </w:p>
    <w:p w14:paraId="65776E9C">
      <w:pPr>
        <w:jc w:val="both"/>
      </w:pPr>
      <w:r>
        <w:t>&lt;/body&gt;</w:t>
      </w:r>
    </w:p>
    <w:p w14:paraId="31DB53CE">
      <w:pPr>
        <w:jc w:val="both"/>
      </w:pPr>
      <w:r>
        <w:t>&lt;/html&gt;</w:t>
      </w:r>
    </w:p>
    <w:p w14:paraId="462AC659">
      <w:pPr>
        <w:jc w:val="both"/>
      </w:pPr>
      <w:r>
        <w:t>2.2.2 Các thẻ ngữ nghĩa mới</w:t>
      </w:r>
    </w:p>
    <w:p w14:paraId="72082D3B">
      <w:pPr>
        <w:jc w:val="both"/>
      </w:pPr>
      <w:r>
        <w:t>HTML5 bổ sung nhiều thẻ ngữ nghĩa giúp phân chia nội dung hợp lý:</w:t>
      </w:r>
    </w:p>
    <w:p w14:paraId="3EBC15AA">
      <w:pPr>
        <w:jc w:val="both"/>
      </w:pPr>
      <w:r>
        <w:t>&lt;header&gt;: Đầu trang, chứa logo, tiêu đề, thanh điều hướng.</w:t>
      </w:r>
    </w:p>
    <w:p w14:paraId="5097DD85">
      <w:pPr>
        <w:jc w:val="both"/>
      </w:pPr>
      <w:r>
        <w:t>&lt;nav&gt;: Chứa các liên kết điều hướng chính.</w:t>
      </w:r>
    </w:p>
    <w:p w14:paraId="6D1A0B15">
      <w:pPr>
        <w:jc w:val="both"/>
      </w:pPr>
      <w:r>
        <w:t>&lt;main&gt;: Nội dung chính của trang.</w:t>
      </w:r>
    </w:p>
    <w:p w14:paraId="1B2827AE">
      <w:pPr>
        <w:jc w:val="both"/>
      </w:pPr>
      <w:r>
        <w:t>&lt;section&gt;: Phân vùng nội dung theo chủ đề.</w:t>
      </w:r>
    </w:p>
    <w:p w14:paraId="6E870C35">
      <w:pPr>
        <w:jc w:val="both"/>
      </w:pPr>
      <w:r>
        <w:t>&lt;article&gt;: Nội dung độc lập, hoàn chỉnh.</w:t>
      </w:r>
    </w:p>
    <w:p w14:paraId="4DEC50D4">
      <w:pPr>
        <w:jc w:val="both"/>
      </w:pPr>
      <w:r>
        <w:t>&lt;footer&gt;: Chân trang, thông tin bản quyền, liên kết nhanh.</w:t>
      </w:r>
    </w:p>
    <w:p w14:paraId="7DE5AD5A">
      <w:pPr>
        <w:jc w:val="both"/>
      </w:pPr>
      <w:r>
        <w:t>2.2.3 Ưu điểm của HTML5</w:t>
      </w:r>
    </w:p>
    <w:p w14:paraId="6F385BD0">
      <w:pPr>
        <w:jc w:val="both"/>
      </w:pPr>
      <w:r>
        <w:t>Hỗ trợ hiển thị đúng tiếng Việt và mọi ngôn ngữ.</w:t>
      </w:r>
    </w:p>
    <w:p w14:paraId="60274028">
      <w:pPr>
        <w:jc w:val="both"/>
      </w:pPr>
      <w:r>
        <w:t>Tích hợp sẵn thẻ ``, &lt;video&gt; cho nội dung đa phương tiện.</w:t>
      </w:r>
    </w:p>
    <w:p w14:paraId="5CD539A3">
      <w:pPr>
        <w:jc w:val="both"/>
      </w:pPr>
      <w:r>
        <w:t>Hỗ trợ lưu trữ cục bộ trên trình duyệt.</w:t>
      </w:r>
    </w:p>
    <w:p w14:paraId="7B110CC2">
      <w:pPr>
        <w:jc w:val="both"/>
      </w:pPr>
      <w:r>
        <w:t>Tương thích tốt với các thiết bị di động.</w:t>
      </w:r>
    </w:p>
    <w:p w14:paraId="375E41B4">
      <w:pPr>
        <w:jc w:val="both"/>
      </w:pPr>
      <w:r>
        <w:t>2.2.4 Khác biệt giữa HTML5 và các phiên bản cũ</w:t>
      </w:r>
    </w:p>
    <w:p w14:paraId="360B5C4D">
      <w:pPr>
        <w:jc w:val="both"/>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12"/>
        <w:gridCol w:w="3742"/>
        <w:gridCol w:w="3814"/>
      </w:tblGrid>
      <w:tr w14:paraId="2395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1267" w:type="dxa"/>
            <w:vAlign w:val="center"/>
          </w:tcPr>
          <w:p w14:paraId="6CE0BB81">
            <w:pPr>
              <w:jc w:val="both"/>
              <w:rPr>
                <w:b/>
                <w:bCs/>
              </w:rPr>
            </w:pPr>
            <w:r>
              <w:rPr>
                <w:b/>
                <w:bCs/>
              </w:rPr>
              <w:t>Tiêu chí</w:t>
            </w:r>
          </w:p>
        </w:tc>
        <w:tc>
          <w:tcPr>
            <w:tcW w:w="0" w:type="auto"/>
            <w:vAlign w:val="center"/>
          </w:tcPr>
          <w:p w14:paraId="04863349">
            <w:pPr>
              <w:jc w:val="both"/>
              <w:rPr>
                <w:b/>
                <w:bCs/>
              </w:rPr>
            </w:pPr>
            <w:r>
              <w:rPr>
                <w:b/>
                <w:bCs/>
              </w:rPr>
              <w:t>HTML4/XHTML</w:t>
            </w:r>
          </w:p>
        </w:tc>
        <w:tc>
          <w:tcPr>
            <w:tcW w:w="0" w:type="auto"/>
            <w:vAlign w:val="center"/>
          </w:tcPr>
          <w:p w14:paraId="2B6A2EE5">
            <w:pPr>
              <w:jc w:val="both"/>
              <w:rPr>
                <w:b/>
                <w:bCs/>
              </w:rPr>
            </w:pPr>
            <w:r>
              <w:rPr>
                <w:b/>
                <w:bCs/>
              </w:rPr>
              <w:t>HTML5</w:t>
            </w:r>
          </w:p>
        </w:tc>
      </w:tr>
      <w:tr w14:paraId="3350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267" w:type="dxa"/>
            <w:vAlign w:val="center"/>
          </w:tcPr>
          <w:p w14:paraId="437D1467">
            <w:pPr>
              <w:jc w:val="both"/>
            </w:pPr>
            <w:r>
              <w:t>Cấu trúc trang</w:t>
            </w:r>
          </w:p>
        </w:tc>
        <w:tc>
          <w:tcPr>
            <w:tcW w:w="0" w:type="auto"/>
            <w:vAlign w:val="center"/>
          </w:tcPr>
          <w:p w14:paraId="30849520">
            <w:pPr>
              <w:jc w:val="both"/>
            </w:pPr>
            <w:r>
              <w:t>Dùng chung &lt;div&gt; cho mọi khối</w:t>
            </w:r>
          </w:p>
        </w:tc>
        <w:tc>
          <w:tcPr>
            <w:tcW w:w="0" w:type="auto"/>
            <w:vAlign w:val="center"/>
          </w:tcPr>
          <w:p w14:paraId="6959C111">
            <w:pPr>
              <w:jc w:val="both"/>
            </w:pPr>
            <w:r>
              <w:t>Có thẻ ngữ nghĩa riêng &lt;header&gt;, &lt;nav&gt;, &lt;article&gt;...</w:t>
            </w:r>
          </w:p>
        </w:tc>
      </w:tr>
      <w:tr w14:paraId="1257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267" w:type="dxa"/>
            <w:vAlign w:val="center"/>
          </w:tcPr>
          <w:p w14:paraId="36D2732E">
            <w:pPr>
              <w:jc w:val="both"/>
            </w:pPr>
            <w:r>
              <w:t>Đa phương tiện</w:t>
            </w:r>
          </w:p>
        </w:tc>
        <w:tc>
          <w:tcPr>
            <w:tcW w:w="0" w:type="auto"/>
            <w:vAlign w:val="center"/>
          </w:tcPr>
          <w:p w14:paraId="42998553">
            <w:pPr>
              <w:jc w:val="both"/>
            </w:pPr>
            <w:r>
              <w:t>Cần cài đặt plugin Flash, Quicktime</w:t>
            </w:r>
          </w:p>
        </w:tc>
        <w:tc>
          <w:tcPr>
            <w:tcW w:w="0" w:type="auto"/>
            <w:vAlign w:val="center"/>
          </w:tcPr>
          <w:p w14:paraId="169CA449">
            <w:pPr>
              <w:jc w:val="both"/>
            </w:pPr>
            <w:r>
              <w:t>Hỗ trợ gốc &lt;video&gt;, ``</w:t>
            </w:r>
          </w:p>
        </w:tc>
      </w:tr>
      <w:tr w14:paraId="3656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267" w:type="dxa"/>
            <w:vAlign w:val="center"/>
          </w:tcPr>
          <w:p w14:paraId="38D50EBF">
            <w:pPr>
              <w:jc w:val="both"/>
            </w:pPr>
            <w:r>
              <w:t>Lưu trữ dữ liệu</w:t>
            </w:r>
          </w:p>
        </w:tc>
        <w:tc>
          <w:tcPr>
            <w:tcW w:w="0" w:type="auto"/>
            <w:vAlign w:val="center"/>
          </w:tcPr>
          <w:p w14:paraId="60A38BB4">
            <w:pPr>
              <w:jc w:val="both"/>
            </w:pPr>
            <w:r>
              <w:t>Chỉ dùng Cookie</w:t>
            </w:r>
          </w:p>
        </w:tc>
        <w:tc>
          <w:tcPr>
            <w:tcW w:w="0" w:type="auto"/>
            <w:vAlign w:val="center"/>
          </w:tcPr>
          <w:p w14:paraId="7D335BD1">
            <w:pPr>
              <w:jc w:val="both"/>
            </w:pPr>
            <w:r>
              <w:t>Có localStorage, IndexedDB</w:t>
            </w:r>
          </w:p>
        </w:tc>
      </w:tr>
      <w:tr w14:paraId="0F16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267" w:type="dxa"/>
            <w:vAlign w:val="center"/>
          </w:tcPr>
          <w:p w14:paraId="2B0F9E5B">
            <w:pPr>
              <w:jc w:val="both"/>
            </w:pPr>
            <w:r>
              <w:t>Hỗ trợ di động</w:t>
            </w:r>
          </w:p>
        </w:tc>
        <w:tc>
          <w:tcPr>
            <w:tcW w:w="0" w:type="auto"/>
            <w:vAlign w:val="center"/>
          </w:tcPr>
          <w:p w14:paraId="113AC873">
            <w:pPr>
              <w:jc w:val="both"/>
            </w:pPr>
            <w:r>
              <w:t>Khả năng thấp</w:t>
            </w:r>
          </w:p>
        </w:tc>
        <w:tc>
          <w:tcPr>
            <w:tcW w:w="0" w:type="auto"/>
            <w:vAlign w:val="center"/>
          </w:tcPr>
          <w:p w14:paraId="1728B0E2">
            <w:pPr>
              <w:jc w:val="both"/>
            </w:pPr>
            <w:r>
              <w:t>Tối ưu sẵn cho thiết bị cảm ứng</w:t>
            </w:r>
          </w:p>
        </w:tc>
      </w:tr>
      <w:tr w14:paraId="24D4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6" w:hRule="atLeast"/>
          <w:tblCellSpacing w:w="15" w:type="dxa"/>
        </w:trPr>
        <w:tc>
          <w:tcPr>
            <w:tcW w:w="1267" w:type="dxa"/>
            <w:vAlign w:val="center"/>
          </w:tcPr>
          <w:p w14:paraId="6CEEC283">
            <w:pPr>
              <w:jc w:val="both"/>
            </w:pPr>
            <w:r>
              <w:t>Cú pháp</w:t>
            </w:r>
          </w:p>
        </w:tc>
        <w:tc>
          <w:tcPr>
            <w:tcW w:w="0" w:type="auto"/>
            <w:vAlign w:val="center"/>
          </w:tcPr>
          <w:p w14:paraId="1EA91D38">
            <w:pPr>
              <w:jc w:val="both"/>
            </w:pPr>
            <w:r>
              <w:t>Yêu cầu nghiêm ngặt đóng thẻ, viết hoa/thường</w:t>
            </w:r>
          </w:p>
        </w:tc>
        <w:tc>
          <w:tcPr>
            <w:tcW w:w="0" w:type="auto"/>
            <w:vAlign w:val="center"/>
          </w:tcPr>
          <w:p w14:paraId="58D2AA1C">
            <w:pPr>
              <w:jc w:val="both"/>
            </w:pPr>
            <w:r>
              <w:t>Linh hoạt hơn, đơn giản hóa khai báo</w:t>
            </w:r>
          </w:p>
        </w:tc>
      </w:tr>
    </w:tbl>
    <w:p w14:paraId="14B92634">
      <w:pPr>
        <w:jc w:val="both"/>
      </w:pPr>
      <w:r>
        <w:t>2.2.5 Các thuộc tính hữu ích trong HTML5</w:t>
      </w:r>
    </w:p>
    <w:p w14:paraId="1DFB48D9">
      <w:pPr>
        <w:jc w:val="both"/>
      </w:pPr>
      <w:r>
        <w:t>placeholder: Gợi ý nội dung trong ô nhập liệu.</w:t>
      </w:r>
    </w:p>
    <w:p w14:paraId="4C2669E6">
      <w:pPr>
        <w:jc w:val="both"/>
      </w:pPr>
      <w:r>
        <w:t>required: Bắt buộc điền thông tin biểu mẫu.</w:t>
      </w:r>
    </w:p>
    <w:p w14:paraId="78B977D0">
      <w:pPr>
        <w:jc w:val="both"/>
      </w:pPr>
      <w:r>
        <w:t>autocomplete: Gợi ý tự động hoàn thành nội dung.</w:t>
      </w:r>
    </w:p>
    <w:p w14:paraId="7E366FE7">
      <w:pPr>
        <w:jc w:val="both"/>
      </w:pPr>
      <w:r>
        <w:t>draggable: Cho phép kéo thả phần tử.</w:t>
      </w:r>
    </w:p>
    <w:p w14:paraId="096FEF2D">
      <w:pPr>
        <w:jc w:val="both"/>
      </w:pPr>
      <w:r>
        <w:t>data-*: Lưu dữ liệu tùy chỉnh cho phần tử.</w:t>
      </w:r>
    </w:p>
    <w:p w14:paraId="2637475F">
      <w:pPr>
        <w:jc w:val="both"/>
      </w:pPr>
    </w:p>
    <w:p w14:paraId="40166CF1">
      <w:pPr>
        <w:jc w:val="both"/>
      </w:pPr>
    </w:p>
    <w:p w14:paraId="582379EB">
      <w:pPr>
        <w:jc w:val="both"/>
      </w:pPr>
      <w:r>
        <w:t>2.3 Ngôn ngữ định dạng văn bản CSS3</w:t>
      </w:r>
    </w:p>
    <w:p w14:paraId="6409078F">
      <w:pPr>
        <w:jc w:val="both"/>
      </w:pPr>
      <w:r>
        <w:t>2.3.1 Khái niệm và cú pháp</w:t>
      </w:r>
    </w:p>
    <w:p w14:paraId="4973D4F6">
      <w:pPr>
        <w:jc w:val="both"/>
      </w:pPr>
      <w:r>
        <w:t>CSS là ngôn ngữ định dạng theo tầng, dùng để trang trí giao diện, thiết lập màu sắc, phông chữ, bố cục cho các phần tử HTML. CSS giúp tách biệt nội dung và trình bày, làm mã nguồn dễ quản lý và thống nhất giao diện toàn trang.</w:t>
      </w:r>
    </w:p>
    <w:p w14:paraId="7BBDBD4D">
      <w:pPr>
        <w:jc w:val="both"/>
      </w:pPr>
      <w:r>
        <w:t>Cú pháp cơ bản của CSS:</w:t>
      </w:r>
    </w:p>
    <w:p w14:paraId="56413F93">
      <w:pPr>
        <w:jc w:val="both"/>
      </w:pPr>
      <w:r>
        <w:t>bộ_chọn {</w:t>
      </w:r>
    </w:p>
    <w:p w14:paraId="2030D10E">
      <w:pPr>
        <w:jc w:val="both"/>
      </w:pPr>
      <w:r>
        <w:t xml:space="preserve">  thuộc_tính: giá_trị;</w:t>
      </w:r>
    </w:p>
    <w:p w14:paraId="0BD0DA16">
      <w:pPr>
        <w:jc w:val="both"/>
      </w:pPr>
      <w:r>
        <w:t>}</w:t>
      </w:r>
    </w:p>
    <w:p w14:paraId="664B22DB">
      <w:pPr>
        <w:jc w:val="both"/>
      </w:pPr>
      <w:r>
        <w:t>2.3.2 Các cách nhúng CSS</w:t>
      </w:r>
    </w:p>
    <w:p w14:paraId="6B85137B">
      <w:pPr>
        <w:jc w:val="both"/>
      </w:pPr>
      <w:r>
        <w:t>Có 3 cách nhúng CSS vào trang web:</w:t>
      </w:r>
    </w:p>
    <w:p w14:paraId="6B495369">
      <w:pPr>
        <w:jc w:val="both"/>
      </w:pPr>
      <w:r>
        <w:t>Nội tuyến: Viết trực tiếp trong thuộc tính style của thẻ HTML.</w:t>
      </w:r>
    </w:p>
    <w:p w14:paraId="7711DB8D">
      <w:pPr>
        <w:jc w:val="both"/>
      </w:pPr>
      <w:r>
        <w:t>Nội tại: Viết trong khối &lt;style&gt; ở phần &lt;head&gt;.</w:t>
      </w:r>
    </w:p>
    <w:p w14:paraId="0320AC88">
      <w:pPr>
        <w:jc w:val="both"/>
      </w:pPr>
      <w:r>
        <w:t>Tệp ngoài: Lưu trong tệp .css riêng, liên kết bằng thẻ &lt;link&gt;.</w:t>
      </w:r>
    </w:p>
    <w:p w14:paraId="17879E12">
      <w:pPr>
        <w:jc w:val="both"/>
      </w:pPr>
      <w:r>
        <w:t>2.3.3 Thiết kế đáp ứng với Media Query</w:t>
      </w:r>
    </w:p>
    <w:p w14:paraId="38430C14">
      <w:pPr>
        <w:jc w:val="both"/>
      </w:pPr>
      <w:r>
        <w:t>Media Query là tính năng của CSS3, giúp tự động điều chỉnh bố cục, kích thước theo kích thước màn hình thiết bị. Ví dụ:</w:t>
      </w:r>
    </w:p>
    <w:p w14:paraId="7F333BFF">
      <w:pPr>
        <w:pStyle w:val="36"/>
        <w:jc w:val="both"/>
      </w:pPr>
      <w:r>
        <w:t>@media (max-width: 768px) {</w:t>
      </w:r>
    </w:p>
    <w:p w14:paraId="6B919295">
      <w:pPr>
        <w:pStyle w:val="36"/>
        <w:jc w:val="both"/>
      </w:pPr>
      <w:r>
        <w:t xml:space="preserve">  .danh-sach { column-count: 1; }</w:t>
      </w:r>
    </w:p>
    <w:p w14:paraId="4AB13C2A">
      <w:pPr>
        <w:pStyle w:val="36"/>
        <w:jc w:val="both"/>
      </w:pPr>
      <w:r>
        <w:t>}</w:t>
      </w:r>
    </w:p>
    <w:p w14:paraId="5AFB7186">
      <w:pPr>
        <w:jc w:val="both"/>
      </w:pPr>
      <w:r>
        <w:t>2.3.4 Ưu điểm của việc tách biệt HTML, CSS và JavaScript</w:t>
      </w:r>
    </w:p>
    <w:p w14:paraId="7B3F0987">
      <w:pPr>
        <w:jc w:val="both"/>
      </w:pPr>
      <w:r>
        <w:t>Dễ quản lý: Mỗi tệp đảm nhiệm một nhiệm vụ, sửa đổi không ảnh hưởng phần khác.</w:t>
      </w:r>
    </w:p>
    <w:p w14:paraId="3C5D76CE">
      <w:pPr>
        <w:jc w:val="both"/>
      </w:pPr>
      <w:r>
        <w:t>Tăng tốc độ tải: Trình duyệt lưu bộ đệm tệp CSS/JS, không tải lại cho mỗi trang.</w:t>
      </w:r>
    </w:p>
    <w:p w14:paraId="68A392ED">
      <w:pPr>
        <w:jc w:val="both"/>
      </w:pPr>
      <w:r>
        <w:t>Dễ hợp tác: Lập trình viên có thể làm việc riêng từng phần.</w:t>
      </w:r>
    </w:p>
    <w:p w14:paraId="664882FC">
      <w:pPr>
        <w:jc w:val="both"/>
      </w:pPr>
      <w:r>
        <w:t>Nhất quán: Thay đổi giao diện chỉ cần sửa một tệp CSS là áp dụng cho toàn bộ trang.</w:t>
      </w:r>
    </w:p>
    <w:p w14:paraId="42DBB311">
      <w:pPr>
        <w:jc w:val="both"/>
      </w:pPr>
    </w:p>
    <w:p w14:paraId="06D5E52D">
      <w:pPr>
        <w:jc w:val="both"/>
      </w:pPr>
      <w:r>
        <w:t>2.3.5 Các đơn vị đo lường thông dụng trong CSS</w:t>
      </w:r>
    </w:p>
    <w:p w14:paraId="56C5AAD7">
      <w:pPr>
        <w:jc w:val="both"/>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98"/>
        <w:gridCol w:w="1238"/>
        <w:gridCol w:w="4732"/>
      </w:tblGrid>
      <w:tr w14:paraId="4D4B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7837DC7C">
            <w:pPr>
              <w:jc w:val="both"/>
              <w:rPr>
                <w:b/>
                <w:bCs/>
              </w:rPr>
            </w:pPr>
            <w:r>
              <w:rPr>
                <w:b/>
                <w:bCs/>
              </w:rPr>
              <w:t>Loại đơn vị</w:t>
            </w:r>
          </w:p>
        </w:tc>
        <w:tc>
          <w:tcPr>
            <w:tcW w:w="0" w:type="auto"/>
            <w:vAlign w:val="center"/>
          </w:tcPr>
          <w:p w14:paraId="12126DD9">
            <w:pPr>
              <w:jc w:val="both"/>
              <w:rPr>
                <w:b/>
                <w:bCs/>
              </w:rPr>
            </w:pPr>
            <w:r>
              <w:rPr>
                <w:b/>
                <w:bCs/>
              </w:rPr>
              <w:t>Ví dụ</w:t>
            </w:r>
          </w:p>
        </w:tc>
        <w:tc>
          <w:tcPr>
            <w:tcW w:w="0" w:type="auto"/>
            <w:vAlign w:val="center"/>
          </w:tcPr>
          <w:p w14:paraId="680CC76A">
            <w:pPr>
              <w:jc w:val="both"/>
              <w:rPr>
                <w:b/>
                <w:bCs/>
              </w:rPr>
            </w:pPr>
            <w:r>
              <w:rPr>
                <w:b/>
                <w:bCs/>
              </w:rPr>
              <w:t>Đặc điểm</w:t>
            </w:r>
          </w:p>
        </w:tc>
      </w:tr>
      <w:tr w14:paraId="18E7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70E9D55">
            <w:pPr>
              <w:jc w:val="both"/>
            </w:pPr>
            <w:r>
              <w:t>Đơn vị tuyệt đối</w:t>
            </w:r>
          </w:p>
        </w:tc>
        <w:tc>
          <w:tcPr>
            <w:tcW w:w="0" w:type="auto"/>
            <w:vAlign w:val="center"/>
          </w:tcPr>
          <w:p w14:paraId="66B6AF60">
            <w:pPr>
              <w:jc w:val="both"/>
            </w:pPr>
            <w:r>
              <w:t>px, cm, mm</w:t>
            </w:r>
          </w:p>
        </w:tc>
        <w:tc>
          <w:tcPr>
            <w:tcW w:w="0" w:type="auto"/>
            <w:vAlign w:val="center"/>
          </w:tcPr>
          <w:p w14:paraId="0972EC7D">
            <w:pPr>
              <w:jc w:val="both"/>
            </w:pPr>
            <w:r>
              <w:t>Kích thước cố định, không thay đổi theo thiết bị</w:t>
            </w:r>
          </w:p>
        </w:tc>
      </w:tr>
      <w:tr w14:paraId="2BF7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A7B9492">
            <w:pPr>
              <w:jc w:val="both"/>
            </w:pPr>
            <w:r>
              <w:t>Đơn vị tương đối chữ</w:t>
            </w:r>
          </w:p>
        </w:tc>
        <w:tc>
          <w:tcPr>
            <w:tcW w:w="0" w:type="auto"/>
            <w:vAlign w:val="center"/>
          </w:tcPr>
          <w:p w14:paraId="71FF9009">
            <w:pPr>
              <w:jc w:val="both"/>
            </w:pPr>
            <w:r>
              <w:t>em, rem</w:t>
            </w:r>
          </w:p>
        </w:tc>
        <w:tc>
          <w:tcPr>
            <w:tcW w:w="0" w:type="auto"/>
            <w:vAlign w:val="center"/>
          </w:tcPr>
          <w:p w14:paraId="744591CB">
            <w:pPr>
              <w:jc w:val="both"/>
            </w:pPr>
            <w:r>
              <w:t>So với kích thước chữ phần tử cha hoặc gốc</w:t>
            </w:r>
          </w:p>
        </w:tc>
      </w:tr>
      <w:tr w14:paraId="3F3F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E041C60">
            <w:pPr>
              <w:jc w:val="both"/>
            </w:pPr>
            <w:r>
              <w:t>Đơn vị tương đối khung nhìn</w:t>
            </w:r>
          </w:p>
        </w:tc>
        <w:tc>
          <w:tcPr>
            <w:tcW w:w="0" w:type="auto"/>
            <w:vAlign w:val="center"/>
          </w:tcPr>
          <w:p w14:paraId="3EC15CA7">
            <w:pPr>
              <w:jc w:val="both"/>
            </w:pPr>
            <w:r>
              <w:t>vw, vh, %</w:t>
            </w:r>
          </w:p>
        </w:tc>
        <w:tc>
          <w:tcPr>
            <w:tcW w:w="0" w:type="auto"/>
            <w:vAlign w:val="center"/>
          </w:tcPr>
          <w:p w14:paraId="1B0C3AFA">
            <w:pPr>
              <w:jc w:val="both"/>
            </w:pPr>
            <w:r>
              <w:t>So với chiều rộng/chiều cao cửa sổ trình duyệt</w:t>
            </w:r>
          </w:p>
        </w:tc>
      </w:tr>
    </w:tbl>
    <w:p w14:paraId="2A50E83D">
      <w:pPr>
        <w:jc w:val="both"/>
      </w:pPr>
    </w:p>
    <w:p w14:paraId="0C5DEF9A">
      <w:pPr>
        <w:jc w:val="both"/>
      </w:pPr>
      <w:r>
        <w:t>2.4 Ngôn ngữ lập trình JavaScript</w:t>
      </w:r>
    </w:p>
    <w:p w14:paraId="0ABDA058">
      <w:pPr>
        <w:jc w:val="both"/>
      </w:pPr>
      <w:r>
        <w:t>2.4.1 Tổng quan về JavaScript và DOM</w:t>
      </w:r>
    </w:p>
    <w:p w14:paraId="27BD08B1">
      <w:pPr>
        <w:jc w:val="both"/>
      </w:pPr>
      <w:r>
        <w:t>JavaScript là ngôn ngữ lập trình phía trình duyệt, tạo ra các chức năng tương tác động trên website. DOM (Mô hình đối tượng tài liệu) là giao diện giúp JavaScript truy cập và thay đổi nội dung, cấu trúc, giao diện của trang HTML.</w:t>
      </w:r>
    </w:p>
    <w:p w14:paraId="1A033509">
      <w:pPr>
        <w:jc w:val="both"/>
      </w:pPr>
      <w:r>
        <w:t>2.4.2 Cú pháp và cấu trúc điều khiển</w:t>
      </w:r>
    </w:p>
    <w:p w14:paraId="08165FBB">
      <w:pPr>
        <w:jc w:val="both"/>
      </w:pPr>
      <w:r>
        <w:t>Khai báo biến: let, const.</w:t>
      </w:r>
    </w:p>
    <w:p w14:paraId="5D634B05">
      <w:pPr>
        <w:jc w:val="both"/>
      </w:pPr>
      <w:r>
        <w:t>Cấu trúc điều kiện: if-else, switch-case.</w:t>
      </w:r>
    </w:p>
    <w:p w14:paraId="4541E099">
      <w:pPr>
        <w:jc w:val="both"/>
      </w:pPr>
      <w:r>
        <w:t>Vòng lặp: for, while, forEach.</w:t>
      </w:r>
    </w:p>
    <w:p w14:paraId="0B522900">
      <w:pPr>
        <w:jc w:val="both"/>
      </w:pPr>
      <w:r>
        <w:t>Hàm: function tenHam() { ... }.</w:t>
      </w:r>
    </w:p>
    <w:p w14:paraId="69FB8930">
      <w:pPr>
        <w:jc w:val="both"/>
      </w:pPr>
      <w:r>
        <w:t>2.4.3 Xử lý sự kiện</w:t>
      </w:r>
    </w:p>
    <w:p w14:paraId="10DAF4F9">
      <w:pPr>
        <w:jc w:val="both"/>
      </w:pPr>
      <w:r>
        <w:t>JavaScript phản hồi các hành vi của người dùng như nhấp chuột, nhập liệu, di chuyển chuột qua phần tử. Ví dụ hàm lọc món ăn:</w:t>
      </w:r>
    </w:p>
    <w:p w14:paraId="552C20E5">
      <w:pPr>
        <w:pStyle w:val="36"/>
        <w:jc w:val="both"/>
      </w:pPr>
      <w:r>
        <w:t>function locTheoMien(mien) {</w:t>
      </w:r>
    </w:p>
    <w:p w14:paraId="18F6CEEE">
      <w:pPr>
        <w:pStyle w:val="36"/>
        <w:jc w:val="both"/>
      </w:pPr>
      <w:r>
        <w:t xml:space="preserve">  const danhSach = document.querySelectorAll('.mon-an');</w:t>
      </w:r>
    </w:p>
    <w:p w14:paraId="4F6D3CDA">
      <w:pPr>
        <w:pStyle w:val="36"/>
        <w:jc w:val="both"/>
      </w:pPr>
      <w:r>
        <w:t xml:space="preserve">  danhSach.forEach(mon =&gt; {</w:t>
      </w:r>
    </w:p>
    <w:p w14:paraId="2CC46079">
      <w:pPr>
        <w:pStyle w:val="36"/>
        <w:jc w:val="both"/>
      </w:pPr>
      <w:r>
        <w:t xml:space="preserve">    mon.style.display = mon.dataset.mien === mien || mien === 'tatca' ? 'block' : 'none';</w:t>
      </w:r>
    </w:p>
    <w:p w14:paraId="04B5BD4E">
      <w:pPr>
        <w:pStyle w:val="36"/>
        <w:jc w:val="both"/>
      </w:pPr>
      <w:r>
        <w:t xml:space="preserve">  });</w:t>
      </w:r>
    </w:p>
    <w:p w14:paraId="4B2C076B">
      <w:pPr>
        <w:pStyle w:val="36"/>
        <w:jc w:val="both"/>
      </w:pPr>
      <w:r>
        <w:t>}</w:t>
      </w:r>
    </w:p>
    <w:p w14:paraId="0E3B9AAE">
      <w:pPr>
        <w:jc w:val="both"/>
      </w:pPr>
      <w:r>
        <w:t>2.4.3 Khái niệm DOM và cách JavaScript tương tác với trang</w:t>
      </w:r>
    </w:p>
    <w:p w14:paraId="1FA9B23F">
      <w:pPr>
        <w:jc w:val="both"/>
      </w:pPr>
      <w:r>
        <w:t>DOM (Document Object Model – Mô hình đối tượng tài liệu) là cấu trúc dạng cây biểu diễn toàn bộ nội dung trang web. Mỗi thẻ, đoạn văn bản, thuộc tính đều là một đối tượng trong DOM. JavaScript thông qua DOM để:</w:t>
      </w:r>
    </w:p>
    <w:p w14:paraId="4C27D4BB">
      <w:pPr>
        <w:jc w:val="both"/>
      </w:pPr>
      <w:r>
        <w:t>Đọc thông tin bất kỳ phần tử nào.</w:t>
      </w:r>
    </w:p>
    <w:p w14:paraId="2F18EC77">
      <w:pPr>
        <w:jc w:val="both"/>
      </w:pPr>
      <w:r>
        <w:t>Thêm, sửa, xóa nội dung hoặc thẻ mới.</w:t>
      </w:r>
    </w:p>
    <w:p w14:paraId="6A346599">
      <w:pPr>
        <w:jc w:val="both"/>
      </w:pPr>
      <w:r>
        <w:t>Gắn các sự kiện tương tác cho phần tử.</w:t>
      </w:r>
    </w:p>
    <w:p w14:paraId="772A8CA6">
      <w:pPr>
        <w:jc w:val="both"/>
      </w:pPr>
      <w:r>
        <w:t>Ví dụ xử lý sự kiện:</w:t>
      </w:r>
    </w:p>
    <w:p w14:paraId="23968C75">
      <w:pPr>
        <w:pStyle w:val="36"/>
        <w:jc w:val="both"/>
      </w:pPr>
      <w:r>
        <w:t>let nut = document.getElementById("nut-xem");</w:t>
      </w:r>
    </w:p>
    <w:p w14:paraId="6197387F">
      <w:pPr>
        <w:pStyle w:val="36"/>
        <w:jc w:val="both"/>
      </w:pPr>
      <w:r>
        <w:t>nut.addEventListener("click", function() {</w:t>
      </w:r>
    </w:p>
    <w:p w14:paraId="015F51BB">
      <w:pPr>
        <w:pStyle w:val="36"/>
        <w:jc w:val="both"/>
      </w:pPr>
      <w:r>
        <w:t xml:space="preserve">    alert("Bạn đã nhấp vào nút xem chi tiết!");</w:t>
      </w:r>
    </w:p>
    <w:p w14:paraId="40CF347F">
      <w:pPr>
        <w:pStyle w:val="36"/>
        <w:jc w:val="both"/>
      </w:pPr>
      <w:r>
        <w:t>});</w:t>
      </w:r>
    </w:p>
    <w:p w14:paraId="681DC381">
      <w:pPr>
        <w:jc w:val="both"/>
      </w:pPr>
      <w:r>
        <w:t>2.4.5 Khác biệt giữa JavaScript và các ngôn ngữ khác</w:t>
      </w:r>
    </w:p>
    <w:p w14:paraId="58E20939">
      <w:pPr>
        <w:jc w:val="both"/>
      </w:pPr>
      <w:r>
        <w:t>Chạy trên trình duyệt: Không cần phần mềm biên dịch riêng.</w:t>
      </w:r>
    </w:p>
    <w:p w14:paraId="7288B5FB">
      <w:pPr>
        <w:jc w:val="both"/>
      </w:pPr>
      <w:r>
        <w:t>Kiểu dữ liệu động: Không cần khai báo trước kiểu cho biến.</w:t>
      </w:r>
    </w:p>
    <w:p w14:paraId="01BA5C11">
      <w:pPr>
        <w:jc w:val="both"/>
      </w:pPr>
      <w:r>
        <w:t>Tích hợp sẵn: Tương tác trực tiếp với HTML/CSS mà không cần thư viện trung gian.</w:t>
      </w:r>
    </w:p>
    <w:p w14:paraId="5B1D8C83">
      <w:pPr>
        <w:jc w:val="both"/>
      </w:pPr>
    </w:p>
    <w:p w14:paraId="7325628B">
      <w:pPr>
        <w:jc w:val="both"/>
      </w:pPr>
      <w:r>
        <w:t>2.5 Framework giao diện Bootstrap 5</w:t>
      </w:r>
    </w:p>
    <w:p w14:paraId="7C42640E">
      <w:pPr>
        <w:jc w:val="both"/>
      </w:pPr>
      <w:r>
        <w:t>2.5.1 Tổng quan và ưu điểm</w:t>
      </w:r>
    </w:p>
    <w:p w14:paraId="1A056D24">
      <w:pPr>
        <w:jc w:val="both"/>
      </w:pPr>
      <w:r>
        <w:t>Bootstrap 5 là framework giao diện mã nguồn mở phổ biến nhất hiện nay, cung cấp sẵn các thành phần giao diện chuẩn, hệ thống lưới đáp ứng, giúp rút ngắn thời gian phát triển và đảm bảo giao diện nhất quán trên mọi trình duyệt.</w:t>
      </w:r>
    </w:p>
    <w:p w14:paraId="5D38C1E3">
      <w:pPr>
        <w:jc w:val="both"/>
      </w:pPr>
      <w:r>
        <w:t>2.5.2 Hệ thống lưới 12 cột</w:t>
      </w:r>
    </w:p>
    <w:p w14:paraId="65730A10">
      <w:pPr>
        <w:jc w:val="both"/>
      </w:pPr>
      <w:r>
        <w:t>Bootstrap chia màn hình thành 12 cột bằng nhau, cho phép sắp xếp nội dung linh hoạt. Ví dụ:</w:t>
      </w:r>
    </w:p>
    <w:p w14:paraId="0955F789">
      <w:pPr>
        <w:jc w:val="both"/>
      </w:pPr>
      <w:r>
        <w:t>col-lg-3: Hiển thị 4 cột trên màn hình lớn.</w:t>
      </w:r>
    </w:p>
    <w:p w14:paraId="4205EF94">
      <w:pPr>
        <w:jc w:val="both"/>
      </w:pPr>
      <w:r>
        <w:t>col-md-4: Hiển thị 3 cột trên màn hình trung bình.</w:t>
      </w:r>
    </w:p>
    <w:p w14:paraId="78C4CC11">
      <w:pPr>
        <w:jc w:val="both"/>
      </w:pPr>
      <w:r>
        <w:t>col-sm-6: Hiển thị 2 cột trên màn hình nhỏ.</w:t>
      </w:r>
    </w:p>
    <w:p w14:paraId="30D59712">
      <w:pPr>
        <w:jc w:val="both"/>
      </w:pPr>
      <w:r>
        <w:t>2.5.3 Các thành phần dựng sẵn</w:t>
      </w:r>
    </w:p>
    <w:p w14:paraId="0D1160CA">
      <w:pPr>
        <w:jc w:val="both"/>
      </w:pPr>
      <w:r>
        <w:t>Thanh điều hướng, thẻ bài, nút bấm, biểu mẫu, phân trang, hộp thoại cảnh báo đều được cung cấp sẵn với mã nguồn đơn giản.</w:t>
      </w:r>
    </w:p>
    <w:p w14:paraId="79AEA355">
      <w:pPr>
        <w:jc w:val="both"/>
      </w:pPr>
      <w:r>
        <w:t>2.5.4 Lợi ích của Bootstrap so với viết CSS thủ công</w:t>
      </w:r>
    </w:p>
    <w:p w14:paraId="3BBCE180">
      <w:pPr>
        <w:jc w:val="both"/>
      </w:pPr>
      <w:r>
        <w:t>Giảm 70–80% lượng mã cần viết.</w:t>
      </w:r>
    </w:p>
    <w:p w14:paraId="5823BB73">
      <w:pPr>
        <w:jc w:val="both"/>
      </w:pPr>
      <w:r>
        <w:t>Đảm bảo giao diện thống nhất trên mọi trình duyệt.</w:t>
      </w:r>
    </w:p>
    <w:p w14:paraId="6DDAFD59">
      <w:pPr>
        <w:jc w:val="both"/>
      </w:pPr>
      <w:r>
        <w:t>Cập nhật liên tục theo chuẩn thiết kế mới nhất.</w:t>
      </w:r>
    </w:p>
    <w:p w14:paraId="05361F9E">
      <w:pPr>
        <w:jc w:val="both"/>
      </w:pPr>
      <w:r>
        <w:t>Nhiều thành phần sẵn có không cần tự thiết kế từ đầu.</w:t>
      </w:r>
    </w:p>
    <w:p w14:paraId="0867B39D">
      <w:pPr>
        <w:jc w:val="both"/>
      </w:pPr>
      <w:r>
        <w:t>2.5.5Tùy chỉnh giao diện Bootstrap</w:t>
      </w:r>
    </w:p>
    <w:p w14:paraId="0D623EE4">
      <w:pPr>
        <w:jc w:val="both"/>
      </w:pPr>
      <w:r>
        <w:t>Đổi màu chủ đạo, kích thước khoảng cách bằng cách ghi đè lớp CSS riêng.</w:t>
      </w:r>
    </w:p>
    <w:p w14:paraId="0D1374CB">
      <w:pPr>
        <w:jc w:val="both"/>
      </w:pPr>
      <w:r>
        <w:t>Sử dụng biến Sass của Bootstrap để thay đổi gốc trước khi biên dịch.</w:t>
      </w:r>
    </w:p>
    <w:p w14:paraId="3E74398E">
      <w:pPr>
        <w:jc w:val="both"/>
      </w:pPr>
      <w:r>
        <w:t>Chỉ nhập các thành phần cần dùng để giảm kích thước tệp</w:t>
      </w:r>
    </w:p>
    <w:p w14:paraId="213CEC3F">
      <w:pPr>
        <w:jc w:val="both"/>
      </w:pPr>
    </w:p>
    <w:p w14:paraId="6EBAD14A">
      <w:pPr>
        <w:jc w:val="both"/>
      </w:pPr>
      <w:r>
        <w:t>2.6 Công cụ hỗ trợ phát triển</w:t>
      </w:r>
    </w:p>
    <w:p w14:paraId="0FFBEEA9">
      <w:pPr>
        <w:jc w:val="both"/>
      </w:pPr>
      <w:r>
        <w:t>Visual Studio Code: Trình soạn thảo mã nguồn hỗ trợ tô màu cú pháp, tự động hoàn thành.</w:t>
      </w:r>
    </w:p>
    <w:p w14:paraId="4EFF76BA">
      <w:pPr>
        <w:jc w:val="both"/>
      </w:pPr>
      <w:r>
        <w:t>Công cụ kiểm thử trình duyệt: Kiểm tra giao diện, gỡ lỗi mã nguồn.</w:t>
      </w:r>
    </w:p>
    <w:p w14:paraId="397A934A">
      <w:pPr>
        <w:jc w:val="both"/>
      </w:pPr>
      <w:r>
        <w:t>GitHub: Quản lý phiên bản mã nguồn.</w:t>
      </w:r>
    </w:p>
    <w:p w14:paraId="05B7D175">
      <w:pPr>
        <w:jc w:val="both"/>
      </w:pPr>
      <w:r>
        <w:t>2.6.1 Quy tắc viết mã nguồn chuẩn</w:t>
      </w:r>
    </w:p>
    <w:p w14:paraId="77EB3112">
      <w:pPr>
        <w:jc w:val="both"/>
      </w:pPr>
      <w:r>
        <w:t>Đặt tên rõ ràng: Tên tệp, lớp, biến diễn giải được chức năng.</w:t>
      </w:r>
    </w:p>
    <w:p w14:paraId="14C668E4">
      <w:pPr>
        <w:jc w:val="both"/>
      </w:pPr>
      <w:r>
        <w:t>Thụt lề nhất quán: Giúp dễ theo dõi cấu trúc lồng nhau.</w:t>
      </w:r>
    </w:p>
    <w:p w14:paraId="1AB2B54B">
      <w:pPr>
        <w:jc w:val="both"/>
      </w:pPr>
      <w:r>
        <w:t>Ghi chú giải thích: Mô tả chức năng khối mã phức tạp.</w:t>
      </w:r>
    </w:p>
    <w:p w14:paraId="54E1B624">
      <w:pPr>
        <w:jc w:val="both"/>
      </w:pPr>
      <w:r>
        <w:t>Tránh lặp mã: Viết hàm dùng chung cho tác vụ lặp lại.</w:t>
      </w:r>
    </w:p>
    <w:p w14:paraId="7215703F">
      <w:pPr>
        <w:jc w:val="both"/>
      </w:pPr>
      <w:r>
        <w:t>2.6.2 Các công cụ hỗ trợ khác</w:t>
      </w:r>
    </w:p>
    <w:p w14:paraId="3B8013AD">
      <w:pPr>
        <w:jc w:val="both"/>
      </w:pPr>
      <w:r>
        <w:t>W3C Validator: Kiểm tra mã HTML/CSS có đúng chuẩn hay không.</w:t>
      </w:r>
    </w:p>
    <w:p w14:paraId="3B7FB82D">
      <w:pPr>
        <w:jc w:val="both"/>
      </w:pPr>
      <w:r>
        <w:t>PageSpeed Insights: Đánh giá và gợi ý tối ưu tốc độ tải trang.</w:t>
      </w:r>
    </w:p>
    <w:p w14:paraId="2DC97881">
      <w:pPr>
        <w:jc w:val="both"/>
      </w:pPr>
      <w:r>
        <w:t>Color Picker: Chọn màu sắc hài hòa, lấy mã màu từ hình ảnh.</w:t>
      </w:r>
    </w:p>
    <w:p w14:paraId="0730AE23">
      <w:pPr>
        <w:jc w:val="both"/>
      </w:pPr>
      <w:r>
        <w:t>2.7 Xu hướng ứng dụng công nghệ web trong bảo tồn văn hóa</w:t>
      </w:r>
    </w:p>
    <w:p w14:paraId="71952A94">
      <w:pPr>
        <w:jc w:val="both"/>
      </w:pPr>
      <w:r>
        <w:t>Trong những năm gần đây, xu hướng số hóa di sản văn hóa phát triển mạnh trên thế giới và Việt Nam. Các tổ chức văn hóa, bảo tàng, trung tâm nghiên cứu đều ưu tiên xây dựng trang web, ứng dụng để đưa di sản đến gần công chúng hơn.</w:t>
      </w:r>
    </w:p>
    <w:p w14:paraId="028F515B">
      <w:pPr>
        <w:jc w:val="both"/>
      </w:pPr>
      <w:r>
        <w:t>Lợi ích của ứng dụng web trong bảo tồn văn hóa:</w:t>
      </w:r>
    </w:p>
    <w:p w14:paraId="4F30B7B2">
      <w:pPr>
        <w:jc w:val="both"/>
      </w:pPr>
      <w:r>
        <w:t>Tiếp cận rộng rãi: Không giới hạn về địa lý, thời gian – người dùng có thể tìm hiểu bất kỳ lúc nào, bất kỳ đâu.</w:t>
      </w:r>
    </w:p>
    <w:p w14:paraId="1B0404E1">
      <w:pPr>
        <w:jc w:val="both"/>
      </w:pPr>
      <w:r>
        <w:t>Bảo tồn lâu dài: Thông tin số hóa ít bị hư hỏng, có thể sao lưu và cập nhật liên tục.</w:t>
      </w:r>
    </w:p>
    <w:p w14:paraId="043BF4B9">
      <w:pPr>
        <w:jc w:val="both"/>
      </w:pPr>
      <w:r>
        <w:t>Đa dạng hình thức: Kết hợp văn bản, hình ảnh, video, âm thanh giúp người học sinh động hơn.</w:t>
      </w:r>
    </w:p>
    <w:p w14:paraId="0B280D8A">
      <w:pPr>
        <w:jc w:val="both"/>
      </w:pPr>
      <w:r>
        <w:t>Tiết kiệm chi phí: Giảm chi phí in ấn, vận hành triển lãm truyền thống.</w:t>
      </w:r>
    </w:p>
    <w:p w14:paraId="1A9C20AE">
      <w:pPr>
        <w:jc w:val="both"/>
      </w:pPr>
      <w:r>
        <w:t>Một số ví dụ thành công trong nước:</w:t>
      </w:r>
    </w:p>
    <w:p w14:paraId="729E79DE">
      <w:pPr>
        <w:jc w:val="both"/>
      </w:pPr>
      <w:r>
        <w:t>Trang web "Di sản văn hóa Việt Nam" của Bộ Văn hóa, Thể thao và Du lịch.</w:t>
      </w:r>
    </w:p>
    <w:p w14:paraId="44B61E81">
      <w:pPr>
        <w:jc w:val="both"/>
      </w:pPr>
      <w:r>
        <w:t>Cổng thông tin bảo tàng Dân tộc học Việt Nam.</w:t>
      </w:r>
    </w:p>
    <w:p w14:paraId="19BD0139">
      <w:pPr>
        <w:jc w:val="both"/>
      </w:pPr>
      <w:r>
        <w:t>Trang giới thiệu đặc sản các tỉnh thành như Hà Nội, Huế, An Giang...</w:t>
      </w:r>
    </w:p>
    <w:p w14:paraId="02E4B0B1">
      <w:pPr>
        <w:jc w:val="both"/>
      </w:pPr>
      <w:r>
        <w:t>Đề tài này chính là một minh chứng nhỏ, tiếp nối xu hướng chung, góp phần số hóa lĩnh vực ẩm thực – một phần quan trọng của di sản văn hóa phi vật thể quốc gia.</w:t>
      </w:r>
    </w:p>
    <w:p w14:paraId="17890949">
      <w:pPr>
        <w:jc w:val="both"/>
      </w:pPr>
      <w:r>
        <w:t>2.9 Nguyên tắc xây dựng nội dung phù hợp với văn hóa Việt Nam</w:t>
      </w:r>
    </w:p>
    <w:p w14:paraId="7F35F129">
      <w:pPr>
        <w:jc w:val="both"/>
      </w:pPr>
      <w:r>
        <w:t>Khi xây dựng nội dung cho website, em luôn tuân thủ các nguyên tắc văn hóa:</w:t>
      </w:r>
    </w:p>
    <w:p w14:paraId="5371A236">
      <w:pPr>
        <w:jc w:val="both"/>
      </w:pPr>
      <w:r>
        <w:t>Tôn trọng sự đa dạng: Không phân biệt món ăn nào cao quý hay bình dân, đều được giới thiệu với thái độ trân trọng.</w:t>
      </w:r>
    </w:p>
    <w:p w14:paraId="4968D63F">
      <w:pPr>
        <w:jc w:val="both"/>
      </w:pPr>
      <w:r>
        <w:t>Chính xác về phong tục: Ghi rõ món ăn nào dùng trong dịp lễ tết, sự kiện nào của từng vùng miền.</w:t>
      </w:r>
    </w:p>
    <w:p w14:paraId="55F0068D">
      <w:pPr>
        <w:jc w:val="both"/>
      </w:pPr>
      <w:r>
        <w:t>Không truyền thông tin sai lệch: Không phóng đại, không bịa đặt nguồn gốc, tôn trọng ý kiến khác nhau về đặc sản các tỉnh.</w:t>
      </w:r>
    </w:p>
    <w:p w14:paraId="74383CFD">
      <w:pPr>
        <w:jc w:val="both"/>
      </w:pPr>
      <w:r>
        <w:t>Ngôn ngữ gần gũi: Không dùng từ ngữ quá trang trọng hay quá địa phương, đảm bảo mọi người đều hiểu.</w:t>
      </w:r>
    </w:p>
    <w:p w14:paraId="58150050">
      <w:pPr>
        <w:jc w:val="both"/>
      </w:pPr>
    </w:p>
    <w:p w14:paraId="2E714FEE">
      <w:pPr>
        <w:jc w:val="both"/>
      </w:pPr>
      <w:r>
        <w:t>2.9 Tổng kết chương</w:t>
      </w:r>
    </w:p>
    <w:p w14:paraId="4C143354">
      <w:pPr>
        <w:jc w:val="both"/>
      </w:pPr>
      <w:r>
        <w:t>Chương này đã trình bày đầy đủ kiến thức nền tảng về các công nghệ và công cụ sử dụng trong đề tài, làm cơ sở vững chắc cho quá trình thiết kế và lập trình.</w:t>
      </w:r>
    </w:p>
    <w:p w14:paraId="3410A14B">
      <w:pPr>
        <w:jc w:val="both"/>
      </w:pPr>
    </w:p>
    <w:p w14:paraId="29ECE0C0">
      <w:pPr>
        <w:jc w:val="both"/>
      </w:pPr>
    </w:p>
    <w:p w14:paraId="001A7B06">
      <w:pPr>
        <w:jc w:val="both"/>
      </w:pPr>
      <w:r>
        <w:t xml:space="preserve">CHƯƠNG 3. PHÂN TÍCH VÀ THIẾT KẾ HỆ THỐNG </w:t>
      </w:r>
    </w:p>
    <w:p w14:paraId="12EE47D6">
      <w:pPr>
        <w:jc w:val="both"/>
      </w:pPr>
      <w:r>
        <w:t>3.1 Phân tích thực trạng và vấn đề cần giải quyết</w:t>
      </w:r>
    </w:p>
    <w:p w14:paraId="5A468820">
      <w:pPr>
        <w:jc w:val="both"/>
      </w:pPr>
      <w:r>
        <w:t>Thực tế cho thấy nhu cầu tìm hiểu về ẩm thực Việt Nam ngày càng cao, nhưng chưa có nền tảng nào đáp ứng đầy đủ yêu cầu về nội dung, chức năng và giao diện. Do đó, đề tài xây dựng website nhằm giải quyết các hạn chế hiện có, cung cấp thông tin hệ thống và dễ sử dụng.</w:t>
      </w:r>
    </w:p>
    <w:p w14:paraId="5AA1143B">
      <w:pPr>
        <w:jc w:val="both"/>
      </w:pPr>
      <w:r>
        <w:t>3.1.1 Giới thiệu giai đoạn phân tích yêu cầu</w:t>
      </w:r>
    </w:p>
    <w:p w14:paraId="7091FCC3">
      <w:pPr>
        <w:jc w:val="both"/>
      </w:pPr>
      <w:r>
        <w:t>Phân tích yêu cầu là giai đoạn đầu tiên và có ý nghĩa quyết định trong toàn bộ quy trình phát triển hệ thống thông tin. Mục đích chính của giai đoạn này là tìm hiểu rõ nhu cầu của người dùng cuối, xác định các hạn chế của các giải pháp hiện có, từ đó đưa ra phương hướng giải quyết hợp lý, phù hợp với khả năng thực hiện và mục tiêu đề tài. Đối với đề tài xây dựng website giới thiệu ẩm thực Việt Nam, giai đoạn phân tích được thực hiện qua các bước: khảo sát nhu cầu người dùng, nghiên cứu các trang web cùng loại, tổng hợp ý kiến và xác định các yêu cầu cốt lõi.</w:t>
      </w:r>
    </w:p>
    <w:p w14:paraId="6DB581D3">
      <w:pPr>
        <w:jc w:val="both"/>
      </w:pPr>
      <w:r>
        <w:t>3.1.2 Thực trạng các giải pháp hiện có</w:t>
      </w:r>
    </w:p>
    <w:p w14:paraId="77B425A1">
      <w:pPr>
        <w:jc w:val="both"/>
      </w:pPr>
      <w:r>
        <w:t>Hiện nay trên Internet có nhiều nguồn thông tin, trang web, blog giới thiệu về món ăn Việt Nam, nhưng sau khi khảo sát và phân tích chi tiết hơn 15 trang web phổ biến, có thể thấy các giải pháp này còn tồn tại nhiều hạn chế nổi bật:</w:t>
      </w:r>
    </w:p>
    <w:p w14:paraId="7C3496B3">
      <w:pPr>
        <w:jc w:val="both"/>
      </w:pPr>
      <w:r>
        <w:t>+m Về nội dung thông tin</w:t>
      </w:r>
    </w:p>
    <w:p w14:paraId="08864A6A">
      <w:pPr>
        <w:jc w:val="both"/>
      </w:pPr>
      <w:r>
        <w:t>Thông tin phân tán, không có sự hệ thống: Hầu hết các trang chỉ giới thiệu một vài món ăn ngẫu nhiên, chưa có sự phân loại rõ ràng theo vùng miền, theo loại hình món ăn hay ý nghĩa văn hóa. Người dùng phải mất nhiều thời gian để tìm kiếm thông tin đầy đủ về một món ăn cụ thể.</w:t>
      </w:r>
    </w:p>
    <w:p w14:paraId="22E181E0">
      <w:pPr>
        <w:jc w:val="both"/>
      </w:pPr>
      <w:r>
        <w:t>Độ chính xác không cao: Nhiều nội dung được sao chép lại từ các nguồn không rõ ràng, chưa được kiểm chứng. Có nhiều thông tin sai lệch về nguồn gốc xuất xứ, lịch sử hình thành món ăn hoặc cách chế biến truyền thống.</w:t>
      </w:r>
    </w:p>
    <w:p w14:paraId="40403F26">
      <w:pPr>
        <w:jc w:val="both"/>
      </w:pPr>
      <w:r>
        <w:t>Thiếu chiều sâu văn hóa: Phần lớn nội dung chỉ tập trung liệt kê nguyên liệu và các bước nấu ăn, bỏ qua hoàn toàn các câu chuyện lịch sử, ý nghĩa phong tục, giá trị văn hóa gắn liền với từng món ăn trong đời sống người Việt.</w:t>
      </w:r>
    </w:p>
    <w:p w14:paraId="7BC3674C">
      <w:pPr>
        <w:jc w:val="both"/>
      </w:pPr>
      <w:r>
        <w:rPr>
          <w:rFonts w:ascii="Segoe UI Emoji" w:hAnsi="Segoe UI Emoji" w:cs="Segoe UI Emoji"/>
        </w:rPr>
        <w:t>+</w:t>
      </w:r>
      <w:r>
        <w:t xml:space="preserve"> Về chức năng sử dụng</w:t>
      </w:r>
    </w:p>
    <w:p w14:paraId="125ECE4A">
      <w:pPr>
        <w:jc w:val="both"/>
      </w:pPr>
      <w:r>
        <w:t>Chức năng rất đơn giản: Chỉ có chức năng hiển thị thông tin tĩnh, chưa hỗ trợ lọc theo tiêu chí, tìm kiếm nhanh, hay sắp xếp nội dung theo mong muốn người dùng.</w:t>
      </w:r>
    </w:p>
    <w:p w14:paraId="5A1CB423">
      <w:pPr>
        <w:jc w:val="both"/>
      </w:pPr>
      <w:r>
        <w:t>Không có chức năng cá nhân hóa: Chưa có công cụ nào cho phép người dùng lưu lại thông tin món ăn quan tâm, đánh dấu để xem lại sau hoặc chia sẻ dễ dàng.</w:t>
      </w:r>
    </w:p>
    <w:p w14:paraId="1A3798F4">
      <w:pPr>
        <w:jc w:val="both"/>
      </w:pPr>
      <w:r>
        <w:t>Khả năng truy cập hạn chế: Nhiều trang web được xây dựng theo chuẩn cũ, không hiển thị đúng bố cục trên điện thoại di động – thiết bị truy cập chính của đa số người dùng hiện nay.</w:t>
      </w:r>
    </w:p>
    <w:p w14:paraId="61F3943E">
      <w:pPr>
        <w:jc w:val="both"/>
      </w:pPr>
      <w:r>
        <w:t>+ Về giao diện và trải nghiệm</w:t>
      </w:r>
    </w:p>
    <w:p w14:paraId="588AF2ED">
      <w:pPr>
        <w:jc w:val="both"/>
      </w:pPr>
      <w:r>
        <w:t>Giao diện lỗi thời, bố cục lộn xộn, nhiều quảng cáo gây khó chịu cho người đọc.</w:t>
      </w:r>
    </w:p>
    <w:p w14:paraId="65965738">
      <w:pPr>
        <w:jc w:val="both"/>
      </w:pPr>
      <w:r>
        <w:t>Không nhất quán về màu sắc, phông chữ, làm giảm tính thẩm mỹ và độ chuyên nghiệp.</w:t>
      </w:r>
    </w:p>
    <w:p w14:paraId="539CF97A">
      <w:pPr>
        <w:jc w:val="both"/>
      </w:pPr>
      <w:r>
        <w:t>Tốc độ tải trang chậm do chưa tối ưu hình ảnh và mã nguồn.</w:t>
      </w:r>
    </w:p>
    <w:p w14:paraId="481B9A02">
      <w:pPr>
        <w:jc w:val="both"/>
      </w:pPr>
      <w:r>
        <w:t>3.1.3 Nhu cầu thực tế của người dùng</w:t>
      </w:r>
    </w:p>
    <w:p w14:paraId="65F00CA6">
      <w:pPr>
        <w:jc w:val="both"/>
      </w:pPr>
      <w:r>
        <w:t>Để xác định chính xác yêu cầu, đề tài đã thực hiện khảo sát nhanh với 50 người dùng ở các độ tuổi, nghề nghiệp khác nhau, kết quả cho thấy:</w:t>
      </w:r>
    </w:p>
    <w:p w14:paraId="452238E9">
      <w:pPr>
        <w:jc w:val="both"/>
      </w:pPr>
      <w:r>
        <w:t>92% người dùng mong muốn có một nguồn thông tin tập trung, chính xác về ẩm thực ba miền.</w:t>
      </w:r>
    </w:p>
    <w:p w14:paraId="4CEE1F1B">
      <w:pPr>
        <w:jc w:val="both"/>
      </w:pPr>
      <w:r>
        <w:t>86% muốn có chức năng lọc và tìm kiếm nhanh để tiết kiệm thời gian.</w:t>
      </w:r>
    </w:p>
    <w:p w14:paraId="662C2E31">
      <w:pPr>
        <w:jc w:val="both"/>
      </w:pPr>
      <w:r>
        <w:t>78% muốn xem được thông tin chi tiết về giá trị văn hóa chứ không chỉ công thức nấu ăn.</w:t>
      </w:r>
    </w:p>
    <w:p w14:paraId="47F4F068">
      <w:pPr>
        <w:jc w:val="both"/>
      </w:pPr>
      <w:r>
        <w:t>94% yêu cầu trang web phải hiển thị tốt trên điện thoại thông minh.</w:t>
      </w:r>
    </w:p>
    <w:p w14:paraId="1AB7A11F">
      <w:pPr>
        <w:jc w:val="both"/>
      </w:pPr>
      <w:r>
        <w:t>3.1.4 Vấn đề cần giải quyết của đề tài</w:t>
      </w:r>
    </w:p>
    <w:p w14:paraId="11ACE5DA">
      <w:pPr>
        <w:jc w:val="both"/>
      </w:pPr>
      <w:r>
        <w:t>Xuất phát từ thực trạng và nhu cầu trên, đề tài hướng tới giải quyết các mục tiêu cụ thể:</w:t>
      </w:r>
    </w:p>
    <w:p w14:paraId="30FA8987">
      <w:pPr>
        <w:jc w:val="both"/>
      </w:pPr>
      <w:r>
        <w:t>Xây dựng một trang web chuyên biệt, có cấu trúc logic, phân loại rõ ràng các món ăn theo vùng miền Bắc – Trung – Nam.</w:t>
      </w:r>
    </w:p>
    <w:p w14:paraId="167AD5C4">
      <w:pPr>
        <w:jc w:val="both"/>
      </w:pPr>
      <w:r>
        <w:t>Đảm bảo toàn bộ nội dung được thu thập từ nguồn uy tín, kiểm chứng kỹ lưỡng trước khi đăng tải.</w:t>
      </w:r>
    </w:p>
    <w:p w14:paraId="01676BE4">
      <w:pPr>
        <w:jc w:val="both"/>
      </w:pPr>
      <w:r>
        <w:t>Thiết kế giao diện hiện đại, thân thiện, phù hợp với mọi thiết bị.</w:t>
      </w:r>
    </w:p>
    <w:p w14:paraId="77A2B954">
      <w:pPr>
        <w:jc w:val="both"/>
      </w:pPr>
      <w:r>
        <w:t>Xây dựng các chức năng cơ bản đáp ứng nhu cầu tra cứu, tìm kiếm và lưu thông tin.</w:t>
      </w:r>
    </w:p>
    <w:p w14:paraId="38ACD1DD">
      <w:pPr>
        <w:jc w:val="both"/>
      </w:pPr>
      <w:r>
        <w:t>Truyền tải được vẻ đẹp và giá trị văn hóa ẩm thực của dân tộc đến bạn bè trong nước và quốc tế.</w:t>
      </w:r>
    </w:p>
    <w:p w14:paraId="43609765">
      <w:pPr>
        <w:jc w:val="both"/>
      </w:pPr>
      <w:r>
        <w:t>3.1.5 Đối tượng người dùng mục tiêu của hệ thống</w:t>
      </w:r>
    </w:p>
    <w:p w14:paraId="6B9CE3E4">
      <w:pPr>
        <w:jc w:val="both"/>
      </w:pPr>
      <w:r>
        <w:t>Để thiết kế hệ thống phù hợp, đề tài xác định rõ các nhóm đối tượng sẽ sử dụng sản phẩm:</w:t>
      </w:r>
    </w:p>
    <w:p w14:paraId="7CDF98BC">
      <w:pPr>
        <w:jc w:val="both"/>
      </w:pPr>
      <w:r>
        <w:t>Nhóm học sinh, sinh viên: Cần tài liệu tham khảo cho môn học, nghiên cứu văn hóa dân tộc.</w:t>
      </w:r>
    </w:p>
    <w:p w14:paraId="28F36EB1">
      <w:pPr>
        <w:jc w:val="both"/>
      </w:pPr>
      <w:r>
        <w:t>Nhóm du khách trong và ngoài nước: Muốn tìm hiểu nhanh các món ăn đặc sản, địa chỉ thưởng thức.</w:t>
      </w:r>
    </w:p>
    <w:p w14:paraId="1DEA42A9">
      <w:pPr>
        <w:jc w:val="both"/>
      </w:pPr>
      <w:r>
        <w:t>Nhóm người yêu ẩm thực: Muốn tìm hiểu nguồn gốc, ý nghĩa và cách chế biến các món truyền thống.</w:t>
      </w:r>
    </w:p>
    <w:p w14:paraId="3F0C1660">
      <w:pPr>
        <w:jc w:val="both"/>
      </w:pPr>
      <w:r>
        <w:t>Nhóm nhà nghiên cứu, giáo viên: Cần nguồn thông tin hệ thống, có kiểm chứng để tham khảo.</w:t>
      </w:r>
    </w:p>
    <w:p w14:paraId="4DC33791">
      <w:pPr>
        <w:jc w:val="both"/>
      </w:pPr>
      <w:r>
        <w:t>Đối tượng phổ thông: Muốn khám phá nét đẹp văn hóa quê hương qua món ăn.</w:t>
      </w:r>
    </w:p>
    <w:p w14:paraId="55379595">
      <w:pPr>
        <w:jc w:val="both"/>
      </w:pPr>
      <w:r>
        <w:t>Từ đó, hệ thống được thiết kế ngôn ngữ dễ hiểu, không dùng thuật ngữ quá chuyên môn; bố cục rõ ràng để mọi đối tượng đều sử dụng được.</w:t>
      </w:r>
    </w:p>
    <w:p w14:paraId="30DEBE24">
      <w:pPr>
        <w:jc w:val="both"/>
      </w:pPr>
      <w:r>
        <w:t>3.1.6 Phạm vi thực hiện và giới hạn giải pháp</w:t>
      </w:r>
    </w:p>
    <w:p w14:paraId="6C31260B">
      <w:pPr>
        <w:jc w:val="both"/>
      </w:pPr>
      <w:r>
        <w:t>Phạm vi thực hiện:</w:t>
      </w:r>
    </w:p>
    <w:p w14:paraId="348D7254">
      <w:pPr>
        <w:jc w:val="both"/>
      </w:pPr>
      <w:r>
        <w:t>Chỉ tập trung giới thiệu các món ăn tiêu biểu của Nam Việt Nam.</w:t>
      </w:r>
    </w:p>
    <w:p w14:paraId="3167BD95">
      <w:pPr>
        <w:jc w:val="both"/>
      </w:pPr>
      <w:r>
        <w:t>Xây dựng website tĩnh với chức năng tra cứu, lọc, tìm kiếm và lưu yêu thích cục bộ.</w:t>
      </w:r>
    </w:p>
    <w:p w14:paraId="73E0D864">
      <w:pPr>
        <w:jc w:val="both"/>
      </w:pPr>
      <w:r>
        <w:t>Không xây dựng chức năng quản trị, thương mại điện tử hay hệ thống thành viên phức tạp.</w:t>
      </w:r>
    </w:p>
    <w:p w14:paraId="13DA5750">
      <w:pPr>
        <w:jc w:val="both"/>
      </w:pPr>
      <w:r>
        <w:t>Thời gian thực hiện phù hợp với tiến độ đề tài môn học.</w:t>
      </w:r>
    </w:p>
    <w:p w14:paraId="3A544997">
      <w:pPr>
        <w:jc w:val="both"/>
      </w:pPr>
      <w:r>
        <w:t>Giới hạn giải pháp:</w:t>
      </w:r>
    </w:p>
    <w:p w14:paraId="4E98022B">
      <w:pPr>
        <w:jc w:val="both"/>
      </w:pPr>
      <w:r>
        <w:t>Chưa tích hợp bản đồ hay đặt tour du lịch.</w:t>
      </w:r>
    </w:p>
    <w:p w14:paraId="3897FD12">
      <w:pPr>
        <w:jc w:val="both"/>
      </w:pPr>
      <w:r>
        <w:t>Chưa hỗ trợ đa ngôn ngữ trong phiên bản này.</w:t>
      </w:r>
    </w:p>
    <w:p w14:paraId="3FDB2FB3">
      <w:pPr>
        <w:jc w:val="both"/>
      </w:pPr>
      <w:r>
        <w:t>Dữ liệu được chuẩn bị cố định, chưa kết nối cơ sở dữ liệu động.</w:t>
      </w:r>
    </w:p>
    <w:p w14:paraId="5EE12259">
      <w:pPr>
        <w:jc w:val="both"/>
      </w:pPr>
      <w:r>
        <w:t>3.2 Đặc tả yêu cầu hệ thống</w:t>
      </w:r>
    </w:p>
    <w:p w14:paraId="2FBA3BD6">
      <w:pPr>
        <w:jc w:val="both"/>
      </w:pPr>
      <w:r>
        <w:t>Đặc tả yêu cầu hệ thống là bước quan trọng trong quy trình phát triển phần mềm, nhằm xác định rõ ràng các mục tiêu, chức năng cần thực hiện và các tiêu chuẩn chất lượng mà sản phẩm phải đáp ứng. Dựa trên kết quả khảo sát thực tế và phân tích nhu cầu người dùng, yêu cầu của hệ thống được chia thành hai nhóm chính: yêu cầu chức năng và yêu cầu phi chức năng.</w:t>
      </w:r>
    </w:p>
    <w:p w14:paraId="103F5E68">
      <w:pPr>
        <w:jc w:val="both"/>
      </w:pPr>
      <w:r>
        <w:t>3.2.1 Yêu cầu chức năng chi tiết</w:t>
      </w:r>
    </w:p>
    <w:p w14:paraId="0321B07E">
      <w:pPr>
        <w:jc w:val="both"/>
      </w:pPr>
      <w:r>
        <w:t>3.2.2  Yêu cầu chức năng</w:t>
      </w:r>
    </w:p>
    <w:p w14:paraId="3E7C8C11">
      <w:pPr>
        <w:jc w:val="both"/>
      </w:pPr>
      <w:r>
        <w:t>Yêu cầu chức năng mô tả các tác vụ cụ thể, các dịch vụ mà hệ thống phải cung cấp cho người dùng. Các yêu cầu chính bao gồm:</w:t>
      </w:r>
    </w:p>
    <w:p w14:paraId="4B164E28">
      <w:pPr>
        <w:jc w:val="both"/>
      </w:pPr>
      <w:r>
        <w:t>Trang chủ: Hiển thị banner giới thiệu tổng quan, các món ăn nổi bật, thông tin ngắn gọn về đề tài và liên kết nhanh đến các chức năng chính.</w:t>
      </w:r>
    </w:p>
    <w:p w14:paraId="31C1272E">
      <w:pPr>
        <w:jc w:val="both"/>
      </w:pPr>
      <w:r>
        <w:t>Danh sách món ăn: Hiển thị đầy đủ 30 món ăn được chọn, mỗi món có hình ảnh đại diện, tên gọi và vùng miền tương ứng.</w:t>
      </w:r>
    </w:p>
    <w:p w14:paraId="5A08D099">
      <w:pPr>
        <w:jc w:val="both"/>
      </w:pPr>
      <w:r>
        <w:t>Lọc theo vùng miền: Cho phép người dùng chọn xem danh sách chỉ thuộc miền Bắc, miền Trung, miền Nam hoặc hiển thị tất cả.</w:t>
      </w:r>
    </w:p>
    <w:p w14:paraId="1F3762F6">
      <w:pPr>
        <w:jc w:val="both"/>
      </w:pPr>
      <w:r>
        <w:t>Tìm kiếm thông tin: Hỗ trợ tìm kiếm theo từ khóa trùng với tên món ăn, địa điểm xuất xứ hoặc nguyên liệu chính. Thông báo rõ ràng khi không tìm thấy kết quả phù hợp.</w:t>
      </w:r>
    </w:p>
    <w:p w14:paraId="2ADC47FE">
      <w:pPr>
        <w:jc w:val="both"/>
      </w:pPr>
      <w:r>
        <w:t>Xem chi tiết: Trình bày đầy đủ thông tin về nguồn gốc lịch sử, giá trị văn hóa, nguyên liệu chính và phụ, các bước chế biến, đặc điểm hương vị của từng món ăn.</w:t>
      </w:r>
    </w:p>
    <w:p w14:paraId="487A8FEF">
      <w:pPr>
        <w:jc w:val="both"/>
      </w:pPr>
      <w:r>
        <w:t>Trang giới thiệu: Cung cấp thông tin về mục đích, phạm vi, công nghệ sử dụng và người thực hiện đề tài.</w:t>
      </w:r>
    </w:p>
    <w:p w14:paraId="20F0B0B2">
      <w:pPr>
        <w:jc w:val="both"/>
      </w:pPr>
      <w:r>
        <w:t>Trang liên hệ: Hiển thị thông tin liên hệ và biểu mẫu gửi ý kiến đóng góp cho người dùng.</w:t>
      </w:r>
    </w:p>
    <w:p w14:paraId="7DEFA3DE">
      <w:pPr>
        <w:jc w:val="both"/>
      </w:pPr>
      <w:r>
        <w:tab/>
      </w:r>
    </w:p>
    <w:p w14:paraId="6D6E7F4C">
      <w:pPr>
        <w:jc w:val="both"/>
      </w:pPr>
      <w:r>
        <w:t>Bảng  chức năng chính và mô tả chi tiết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547"/>
        <w:gridCol w:w="1737"/>
        <w:gridCol w:w="6564"/>
      </w:tblGrid>
      <w:tr w14:paraId="66158E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431665FE">
            <w:pPr>
              <w:jc w:val="both"/>
              <w:rPr>
                <w:b/>
                <w:bCs/>
              </w:rPr>
            </w:pPr>
            <w:r>
              <w:rPr>
                <w:b/>
                <w:bCs/>
              </w:rPr>
              <w:t>STT</w:t>
            </w:r>
          </w:p>
        </w:tc>
        <w:tc>
          <w:tcPr>
            <w:tcW w:w="0" w:type="auto"/>
            <w:vAlign w:val="center"/>
          </w:tcPr>
          <w:p w14:paraId="4D53A3F4">
            <w:pPr>
              <w:jc w:val="both"/>
              <w:rPr>
                <w:b/>
                <w:bCs/>
              </w:rPr>
            </w:pPr>
            <w:r>
              <w:rPr>
                <w:b/>
                <w:bCs/>
              </w:rPr>
              <w:t>Chức năng chính</w:t>
            </w:r>
          </w:p>
        </w:tc>
        <w:tc>
          <w:tcPr>
            <w:tcW w:w="0" w:type="auto"/>
            <w:vAlign w:val="center"/>
          </w:tcPr>
          <w:p w14:paraId="1CC5A9F3">
            <w:pPr>
              <w:jc w:val="both"/>
              <w:rPr>
                <w:b/>
                <w:bCs/>
              </w:rPr>
            </w:pPr>
            <w:r>
              <w:rPr>
                <w:b/>
                <w:bCs/>
              </w:rPr>
              <w:t>Mô tả chi tiết</w:t>
            </w:r>
          </w:p>
        </w:tc>
      </w:tr>
      <w:tr w14:paraId="14A650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6411E317">
            <w:pPr>
              <w:jc w:val="both"/>
            </w:pPr>
            <w:r>
              <w:t>1</w:t>
            </w:r>
          </w:p>
        </w:tc>
        <w:tc>
          <w:tcPr>
            <w:tcW w:w="0" w:type="auto"/>
            <w:vAlign w:val="center"/>
          </w:tcPr>
          <w:p w14:paraId="1D41E1EB">
            <w:pPr>
              <w:jc w:val="both"/>
            </w:pPr>
            <w:r>
              <w:t xml:space="preserve"> Trang chủ</w:t>
            </w:r>
          </w:p>
        </w:tc>
        <w:tc>
          <w:tcPr>
            <w:tcW w:w="0" w:type="auto"/>
            <w:vAlign w:val="center"/>
          </w:tcPr>
          <w:p w14:paraId="0384B1D1">
            <w:pPr>
              <w:jc w:val="both"/>
            </w:pPr>
            <w:r>
              <w:t xml:space="preserve"> Hiển thị banner giới thiệu, món ăn nổi bật, thông tin tổng quan về ẩm thực Việt Nam</w:t>
            </w:r>
          </w:p>
        </w:tc>
      </w:tr>
      <w:tr w14:paraId="560D77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B638EB6">
            <w:pPr>
              <w:jc w:val="both"/>
            </w:pPr>
            <w:r>
              <w:t>2</w:t>
            </w:r>
          </w:p>
        </w:tc>
        <w:tc>
          <w:tcPr>
            <w:tcW w:w="0" w:type="auto"/>
            <w:vAlign w:val="center"/>
          </w:tcPr>
          <w:p w14:paraId="4566B5CE">
            <w:pPr>
              <w:jc w:val="both"/>
            </w:pPr>
            <w:r>
              <w:t xml:space="preserve"> Danh sách món ăn</w:t>
            </w:r>
          </w:p>
        </w:tc>
        <w:tc>
          <w:tcPr>
            <w:tcW w:w="0" w:type="auto"/>
            <w:vAlign w:val="center"/>
          </w:tcPr>
          <w:p w14:paraId="105989F0">
            <w:pPr>
              <w:jc w:val="both"/>
            </w:pPr>
            <w:r>
              <w:t xml:space="preserve"> Hiển thị 30 món ăn dạng thẻ bài, kèm hình ảnh và tên gọi</w:t>
            </w:r>
          </w:p>
        </w:tc>
      </w:tr>
      <w:tr w14:paraId="34D15C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DAC90FA">
            <w:pPr>
              <w:jc w:val="both"/>
            </w:pPr>
            <w:r>
              <w:t>3</w:t>
            </w:r>
          </w:p>
        </w:tc>
        <w:tc>
          <w:tcPr>
            <w:tcW w:w="0" w:type="auto"/>
            <w:vAlign w:val="center"/>
          </w:tcPr>
          <w:p w14:paraId="4042BFFB">
            <w:pPr>
              <w:jc w:val="both"/>
            </w:pPr>
            <w:r>
              <w:t xml:space="preserve"> Lọc theo vùng miền</w:t>
            </w:r>
          </w:p>
        </w:tc>
        <w:tc>
          <w:tcPr>
            <w:tcW w:w="0" w:type="auto"/>
            <w:vAlign w:val="center"/>
          </w:tcPr>
          <w:p w14:paraId="5BCBCF02">
            <w:pPr>
              <w:jc w:val="both"/>
            </w:pPr>
            <w:r>
              <w:t xml:space="preserve"> Lựa chọn xem món ăn miền Bắc / Trung / Nam / Tất cả</w:t>
            </w:r>
          </w:p>
        </w:tc>
      </w:tr>
      <w:tr w14:paraId="308CC9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EE45BA8">
            <w:pPr>
              <w:jc w:val="both"/>
            </w:pPr>
            <w:r>
              <w:t>4</w:t>
            </w:r>
          </w:p>
        </w:tc>
        <w:tc>
          <w:tcPr>
            <w:tcW w:w="0" w:type="auto"/>
            <w:vAlign w:val="center"/>
          </w:tcPr>
          <w:p w14:paraId="799D1FE8">
            <w:pPr>
              <w:jc w:val="both"/>
            </w:pPr>
            <w:r>
              <w:t xml:space="preserve"> Tìm kiếm</w:t>
            </w:r>
          </w:p>
        </w:tc>
        <w:tc>
          <w:tcPr>
            <w:tcW w:w="0" w:type="auto"/>
            <w:vAlign w:val="center"/>
          </w:tcPr>
          <w:p w14:paraId="1BDE0C5B">
            <w:pPr>
              <w:jc w:val="both"/>
            </w:pPr>
            <w:r>
              <w:t xml:space="preserve"> Tìm theo tên món, nguyên liệu hoặc địa phương nổi tiếng</w:t>
            </w:r>
          </w:p>
        </w:tc>
      </w:tr>
      <w:tr w14:paraId="2BA6EFB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2413DC21">
            <w:pPr>
              <w:jc w:val="both"/>
            </w:pPr>
            <w:r>
              <w:t>5</w:t>
            </w:r>
          </w:p>
        </w:tc>
        <w:tc>
          <w:tcPr>
            <w:tcW w:w="0" w:type="auto"/>
            <w:vAlign w:val="center"/>
          </w:tcPr>
          <w:p w14:paraId="28F09E34">
            <w:pPr>
              <w:jc w:val="both"/>
            </w:pPr>
            <w:r>
              <w:t xml:space="preserve"> Xem chi tiết</w:t>
            </w:r>
          </w:p>
        </w:tc>
        <w:tc>
          <w:tcPr>
            <w:tcW w:w="0" w:type="auto"/>
            <w:vAlign w:val="center"/>
          </w:tcPr>
          <w:p w14:paraId="31F1FDEB">
            <w:pPr>
              <w:jc w:val="both"/>
            </w:pPr>
            <w:r>
              <w:t xml:space="preserve"> Thông tin nguồn gốc, nguyên liệu, cách chế biến, giá trị văn hóa</w:t>
            </w:r>
          </w:p>
        </w:tc>
      </w:tr>
      <w:tr w14:paraId="441C87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E474D65">
            <w:pPr>
              <w:jc w:val="both"/>
            </w:pPr>
            <w:r>
              <w:t>6</w:t>
            </w:r>
          </w:p>
        </w:tc>
        <w:tc>
          <w:tcPr>
            <w:tcW w:w="0" w:type="auto"/>
            <w:vAlign w:val="center"/>
          </w:tcPr>
          <w:p w14:paraId="5070F694">
            <w:pPr>
              <w:jc w:val="both"/>
            </w:pPr>
            <w:r>
              <w:t xml:space="preserve"> Lưu yêu thích</w:t>
            </w:r>
          </w:p>
        </w:tc>
        <w:tc>
          <w:tcPr>
            <w:tcW w:w="0" w:type="auto"/>
            <w:vAlign w:val="center"/>
          </w:tcPr>
          <w:p w14:paraId="18B07245">
            <w:pPr>
              <w:jc w:val="both"/>
            </w:pPr>
            <w:r>
              <w:t xml:space="preserve"> Thêm/xóa món ăn vào danh sách quan tâm</w:t>
            </w:r>
          </w:p>
        </w:tc>
      </w:tr>
      <w:tr w14:paraId="792404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1578AA19">
            <w:pPr>
              <w:jc w:val="both"/>
            </w:pPr>
            <w:r>
              <w:t>7</w:t>
            </w:r>
          </w:p>
        </w:tc>
        <w:tc>
          <w:tcPr>
            <w:tcW w:w="0" w:type="auto"/>
            <w:vAlign w:val="center"/>
          </w:tcPr>
          <w:p w14:paraId="512241E5">
            <w:pPr>
              <w:jc w:val="both"/>
            </w:pPr>
            <w:r>
              <w:t xml:space="preserve"> Trang giới thiệu</w:t>
            </w:r>
          </w:p>
        </w:tc>
        <w:tc>
          <w:tcPr>
            <w:tcW w:w="0" w:type="auto"/>
            <w:vAlign w:val="center"/>
          </w:tcPr>
          <w:p w14:paraId="2A46CC9A">
            <w:pPr>
              <w:jc w:val="both"/>
            </w:pPr>
            <w:r>
              <w:t xml:space="preserve"> Thông tin về đề tài, mục đích và phạm vi thực hiện</w:t>
            </w:r>
          </w:p>
        </w:tc>
      </w:tr>
      <w:tr w14:paraId="1626A96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5D4BE7C">
            <w:pPr>
              <w:jc w:val="both"/>
            </w:pPr>
            <w:r>
              <w:t>8</w:t>
            </w:r>
          </w:p>
        </w:tc>
        <w:tc>
          <w:tcPr>
            <w:tcW w:w="0" w:type="auto"/>
            <w:vAlign w:val="center"/>
          </w:tcPr>
          <w:p w14:paraId="7D9C8046">
            <w:pPr>
              <w:jc w:val="both"/>
            </w:pPr>
            <w:r>
              <w:t xml:space="preserve"> Trang liên hệ</w:t>
            </w:r>
          </w:p>
        </w:tc>
        <w:tc>
          <w:tcPr>
            <w:tcW w:w="0" w:type="auto"/>
            <w:vAlign w:val="center"/>
          </w:tcPr>
          <w:p w14:paraId="77F1E68D">
            <w:pPr>
              <w:jc w:val="both"/>
            </w:pPr>
            <w:r>
              <w:t xml:space="preserve"> Biểu mẫu gửi ý kiến, thông tin liên hệ người thực hiện</w:t>
            </w:r>
          </w:p>
        </w:tc>
      </w:tr>
    </w:tbl>
    <w:p w14:paraId="05C3DABB">
      <w:pPr>
        <w:jc w:val="both"/>
      </w:pPr>
    </w:p>
    <w:p w14:paraId="69290351">
      <w:pPr>
        <w:jc w:val="both"/>
      </w:pPr>
      <w:r>
        <w:t>3.2.2 Yêu cầu phi chức năng</w:t>
      </w:r>
    </w:p>
    <w:p w14:paraId="64014AA3">
      <w:pPr>
        <w:jc w:val="both"/>
      </w:pPr>
      <w:r>
        <w:t>Yêu cầu phi chức năng quy định các đặc tính chất lượng, điều kiện hoạt động của hệ thống, bao gồm:</w:t>
      </w:r>
    </w:p>
    <w:p w14:paraId="20993EB6">
      <w:pPr>
        <w:jc w:val="both"/>
      </w:pPr>
      <w:r>
        <w:t>Tính dễ sử dụng: Bố cục hợp lý, thao tác đơn giản, người dùng chưa có kinh nghiệm cũng có thể làm quen và sử dụng thành thạo trong vòng 1 phút.</w:t>
      </w:r>
    </w:p>
    <w:p w14:paraId="32078A62">
      <w:pPr>
        <w:jc w:val="both"/>
      </w:pPr>
      <w:r>
        <w:t>Tính tương thích: Hiển thị và hoạt động chính xác trên các trình duyệt phổ biến như Chrome, Edge, Firefox, Safari.</w:t>
      </w:r>
    </w:p>
    <w:p w14:paraId="6654A944">
      <w:pPr>
        <w:jc w:val="both"/>
      </w:pPr>
      <w:r>
        <w:t>Tính đáp ứng: Tự động điều chỉnh kích thước, bố cục phù hợp với máy tính, máy tính bảng và điện thoại thông minh.</w:t>
      </w:r>
    </w:p>
    <w:p w14:paraId="58EE8379">
      <w:pPr>
        <w:jc w:val="both"/>
      </w:pPr>
      <w:r>
        <w:t>Tính hiệu năng: Thời gian tải trang không quá 3 giây trên kết nối internet thông thường, không xảy ra tình trạng treo trang khi thao tác.</w:t>
      </w:r>
    </w:p>
    <w:p w14:paraId="513696C4">
      <w:pPr>
        <w:jc w:val="both"/>
      </w:pPr>
      <w:r>
        <w:t>Tính nhất quán: Màu sắc, phông chữ, kiểu trình bày, biểu tượng được thống nhất trên toàn bộ các trang.</w:t>
      </w:r>
    </w:p>
    <w:p w14:paraId="3642C6EE">
      <w:pPr>
        <w:jc w:val="both"/>
      </w:pPr>
      <w:r>
        <w:t>Tính chính xác: Thông tin không có sai sót chính tả, nội dung có nguồn tham khảo rõ ràng.</w:t>
      </w:r>
    </w:p>
    <w:p w14:paraId="3AD65740">
      <w:pPr>
        <w:jc w:val="both"/>
      </w:pPr>
      <w:r>
        <w:t>Tính an toàn: Không thu thập hay chia sẻ thông tin người dùng, dữ liệu yêu thích được lưu cục bộ an toàn trên máy người dùng.</w:t>
      </w:r>
    </w:p>
    <w:p w14:paraId="7B9449F7">
      <w:pPr>
        <w:jc w:val="both"/>
      </w:pPr>
      <w:r>
        <w:t>3.2.3 Nguyên tắc ưu tiên yêu cầu</w:t>
      </w:r>
    </w:p>
    <w:p w14:paraId="02E69394">
      <w:pPr>
        <w:jc w:val="both"/>
      </w:pPr>
      <w:r>
        <w:t>Để đảm bảo tiến độ và chất lượng, các yêu cầu được sắp xếp theo mức độ ưu tiên:</w:t>
      </w:r>
    </w:p>
    <w:p w14:paraId="62B83834">
      <w:pPr>
        <w:jc w:val="both"/>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66"/>
        <w:gridCol w:w="3362"/>
        <w:gridCol w:w="3640"/>
      </w:tblGrid>
      <w:tr w14:paraId="0895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50511FDF">
            <w:pPr>
              <w:jc w:val="both"/>
              <w:rPr>
                <w:b/>
                <w:bCs/>
              </w:rPr>
            </w:pPr>
            <w:r>
              <w:rPr>
                <w:b/>
                <w:bCs/>
              </w:rPr>
              <w:t>Mức độ ưu tiên</w:t>
            </w:r>
          </w:p>
        </w:tc>
        <w:tc>
          <w:tcPr>
            <w:tcW w:w="0" w:type="auto"/>
            <w:vAlign w:val="center"/>
          </w:tcPr>
          <w:p w14:paraId="53409DF4">
            <w:pPr>
              <w:jc w:val="both"/>
              <w:rPr>
                <w:b/>
                <w:bCs/>
              </w:rPr>
            </w:pPr>
            <w:r>
              <w:rPr>
                <w:b/>
                <w:bCs/>
              </w:rPr>
              <w:t>Loại yêu cầu</w:t>
            </w:r>
          </w:p>
        </w:tc>
        <w:tc>
          <w:tcPr>
            <w:tcW w:w="0" w:type="auto"/>
            <w:vAlign w:val="center"/>
          </w:tcPr>
          <w:p w14:paraId="70F881B7">
            <w:pPr>
              <w:jc w:val="both"/>
              <w:rPr>
                <w:b/>
                <w:bCs/>
              </w:rPr>
            </w:pPr>
            <w:r>
              <w:rPr>
                <w:b/>
                <w:bCs/>
              </w:rPr>
              <w:t>Nội dung chính</w:t>
            </w:r>
          </w:p>
        </w:tc>
      </w:tr>
      <w:tr w14:paraId="5CAC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E309EAC">
            <w:pPr>
              <w:jc w:val="both"/>
            </w:pPr>
            <w:r>
              <w:t>Ưu tiên 1 – Bắt buộc</w:t>
            </w:r>
          </w:p>
        </w:tc>
        <w:tc>
          <w:tcPr>
            <w:tcW w:w="0" w:type="auto"/>
            <w:vAlign w:val="center"/>
          </w:tcPr>
          <w:p w14:paraId="0A441B88">
            <w:pPr>
              <w:jc w:val="both"/>
            </w:pPr>
            <w:r>
              <w:t>Chức năng cơ bản, nội dung thông tin, hiển thị đáp ứng</w:t>
            </w:r>
          </w:p>
        </w:tc>
        <w:tc>
          <w:tcPr>
            <w:tcW w:w="0" w:type="auto"/>
            <w:vAlign w:val="center"/>
          </w:tcPr>
          <w:p w14:paraId="71E0EB39">
            <w:pPr>
              <w:jc w:val="both"/>
            </w:pPr>
            <w:r>
              <w:t>Phải hoàn thành đúng và đủ, không được bỏ sót</w:t>
            </w:r>
          </w:p>
        </w:tc>
      </w:tr>
      <w:tr w14:paraId="6EB0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6E37DC9A">
            <w:pPr>
              <w:jc w:val="both"/>
            </w:pPr>
            <w:r>
              <w:t>Ưu tiên 2 – Quan trọng</w:t>
            </w:r>
          </w:p>
        </w:tc>
        <w:tc>
          <w:tcPr>
            <w:tcW w:w="0" w:type="auto"/>
            <w:vAlign w:val="center"/>
          </w:tcPr>
          <w:p w14:paraId="7016F2E2">
            <w:pPr>
              <w:jc w:val="both"/>
            </w:pPr>
            <w:r>
              <w:t>Tìm kiếm, lọc, lưu yêu thích, giao diện thẩm mỹ</w:t>
            </w:r>
          </w:p>
        </w:tc>
        <w:tc>
          <w:tcPr>
            <w:tcW w:w="0" w:type="auto"/>
            <w:vAlign w:val="center"/>
          </w:tcPr>
          <w:p w14:paraId="3B70BA85">
            <w:pPr>
              <w:jc w:val="both"/>
            </w:pPr>
            <w:r>
              <w:t>Hoàn thành sau yêu cầu mức 1, đảm bảo hoạt động ổn định</w:t>
            </w:r>
          </w:p>
        </w:tc>
      </w:tr>
      <w:tr w14:paraId="0493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ADC2C1A">
            <w:pPr>
              <w:jc w:val="both"/>
            </w:pPr>
            <w:r>
              <w:t>Ưu tiên 3 – Khuyến khích</w:t>
            </w:r>
          </w:p>
        </w:tc>
        <w:tc>
          <w:tcPr>
            <w:tcW w:w="0" w:type="auto"/>
            <w:vAlign w:val="center"/>
          </w:tcPr>
          <w:p w14:paraId="6B94D9DA">
            <w:pPr>
              <w:jc w:val="both"/>
            </w:pPr>
            <w:r>
              <w:t>Thông báo tương tác, hiệu ứng nhẹ, bố cục chi tiết</w:t>
            </w:r>
          </w:p>
        </w:tc>
        <w:tc>
          <w:tcPr>
            <w:tcW w:w="0" w:type="auto"/>
            <w:vAlign w:val="center"/>
          </w:tcPr>
          <w:p w14:paraId="48767C80">
            <w:pPr>
              <w:jc w:val="both"/>
            </w:pPr>
            <w:r>
              <w:t>Hoàn thành nếu còn thời gian, nâng cao trải nghiệm</w:t>
            </w:r>
          </w:p>
        </w:tc>
      </w:tr>
    </w:tbl>
    <w:p w14:paraId="408498DD">
      <w:pPr>
        <w:jc w:val="both"/>
      </w:pPr>
    </w:p>
    <w:p w14:paraId="4BDE1455">
      <w:pPr>
        <w:jc w:val="both"/>
      </w:pPr>
    </w:p>
    <w:p w14:paraId="21BED1CE">
      <w:pPr>
        <w:jc w:val="both"/>
      </w:pPr>
      <w:r>
        <w:t>3.3 Thiết kế cấu trúc dữ liệu</w:t>
      </w:r>
    </w:p>
    <w:p w14:paraId="308385E8">
      <w:pPr>
        <w:jc w:val="both"/>
      </w:pPr>
      <w:r>
        <w:t>Cấu trúc dữ liệu được thiết kế dựa trên phân tích yêu cầu, đảm bảo tính logic, dễ quản lý và dễ mở rộng sau này. Đề tài sử dụng mô hình đối tượng để lưu trữ thông tin, phù hợp với quản lý dữ liệu tĩnh và tương thích khi nâng cấp lên cơ sở dữ liệu quan hệ.</w:t>
      </w:r>
    </w:p>
    <w:p w14:paraId="40B4E65B">
      <w:pPr>
        <w:jc w:val="both"/>
      </w:pPr>
      <w:r>
        <w:t>3.3.1 Nguyên tắc thiết kế dữ liệu</w:t>
      </w:r>
    </w:p>
    <w:p w14:paraId="76F5F910">
      <w:pPr>
        <w:jc w:val="both"/>
      </w:pPr>
      <w:r>
        <w:t>Mỗi đối tượng, mỗi trường dữ liệu có ý nghĩa rõ ràng, không trùng lặp thông tin.</w:t>
      </w:r>
    </w:p>
    <w:p w14:paraId="5560CA01">
      <w:pPr>
        <w:jc w:val="both"/>
      </w:pPr>
      <w:r>
        <w:t>Đặt tên trường nhất quán, dễ hiểu theo quy tắc chung của lập trình web.</w:t>
      </w:r>
    </w:p>
    <w:p w14:paraId="7D32777B">
      <w:pPr>
        <w:jc w:val="both"/>
      </w:pPr>
      <w:r>
        <w:t>Phân biệt rõ các trường bắt buộc và không bắt buộc để đảm bảo tính đầy đủ thông tin.</w:t>
      </w:r>
    </w:p>
    <w:p w14:paraId="141E91D6">
      <w:pPr>
        <w:jc w:val="both"/>
      </w:pPr>
      <w:r>
        <w:t>Dễ dàng bổ sung thêm trường dữ liệu hoặc mở rộng số lượng món ăn trong tương lai.</w:t>
      </w:r>
    </w:p>
    <w:p w14:paraId="6AB4B00C">
      <w:pPr>
        <w:jc w:val="both"/>
      </w:pPr>
    </w:p>
    <w:p w14:paraId="4CEDEAA7">
      <w:pPr>
        <w:jc w:val="both"/>
      </w:pPr>
      <w:r>
        <w:t>3.3 Thiết kế cấu trúc dữ liệu</w:t>
      </w:r>
    </w:p>
    <w:p w14:paraId="2E9856D7">
      <w:pPr>
        <w:jc w:val="both"/>
      </w:pPr>
    </w:p>
    <w:p w14:paraId="4BC4EDE8">
      <w:pPr>
        <w:jc w:val="both"/>
      </w:pPr>
      <w:r>
        <w:t>Đề tài xây dựng cấu trúc dữ liệu theo mô hình đối tượng, phù hợp với cách quản lý dữ liệu tĩnh trên mã nguồn và dễ dàng mở rộng khi kết nối cơ sở dữ liệu sau này. Toàn bộ dữ liệu được thiết kế theo chuẩn nhất quán, đảm bảo tính rõ ràng, dễ truy cập và bảo trì.</w:t>
      </w:r>
    </w:p>
    <w:p w14:paraId="672BA6E9">
      <w:pPr>
        <w:jc w:val="both"/>
      </w:pPr>
    </w:p>
    <w:p w14:paraId="3B46B4AA">
      <w:pPr>
        <w:jc w:val="both"/>
      </w:pPr>
      <w:r>
        <w:t>3.3.1 Cấu trúc đối tượng dữ liệu món ăn</w:t>
      </w:r>
    </w:p>
    <w:tbl>
      <w:tblPr>
        <w:tblStyle w:val="12"/>
        <w:tblW w:w="885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73"/>
        <w:gridCol w:w="1520"/>
        <w:gridCol w:w="1308"/>
        <w:gridCol w:w="3749"/>
      </w:tblGrid>
      <w:tr w14:paraId="59A1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Header/>
          <w:tblCellSpacing w:w="15" w:type="dxa"/>
        </w:trPr>
        <w:tc>
          <w:tcPr>
            <w:tcW w:w="0" w:type="auto"/>
            <w:vAlign w:val="center"/>
          </w:tcPr>
          <w:p w14:paraId="228DB188">
            <w:pPr>
              <w:jc w:val="both"/>
              <w:rPr>
                <w:b/>
                <w:bCs/>
              </w:rPr>
            </w:pPr>
            <w:r>
              <w:rPr>
                <w:b/>
                <w:bCs/>
              </w:rPr>
              <w:t>Tên trường</w:t>
            </w:r>
          </w:p>
        </w:tc>
        <w:tc>
          <w:tcPr>
            <w:tcW w:w="0" w:type="auto"/>
            <w:vAlign w:val="center"/>
          </w:tcPr>
          <w:p w14:paraId="30E064BB">
            <w:pPr>
              <w:jc w:val="both"/>
              <w:rPr>
                <w:b/>
                <w:bCs/>
              </w:rPr>
            </w:pPr>
            <w:r>
              <w:rPr>
                <w:b/>
                <w:bCs/>
              </w:rPr>
              <w:t>Kiểu dữ liệu</w:t>
            </w:r>
          </w:p>
        </w:tc>
        <w:tc>
          <w:tcPr>
            <w:tcW w:w="1278" w:type="dxa"/>
            <w:vAlign w:val="center"/>
          </w:tcPr>
          <w:p w14:paraId="2B8527DC">
            <w:pPr>
              <w:jc w:val="both"/>
              <w:rPr>
                <w:b/>
                <w:bCs/>
              </w:rPr>
            </w:pPr>
            <w:r>
              <w:rPr>
                <w:b/>
                <w:bCs/>
              </w:rPr>
              <w:t xml:space="preserve"> Bắt buộc    </w:t>
            </w:r>
          </w:p>
        </w:tc>
        <w:tc>
          <w:tcPr>
            <w:tcW w:w="3704" w:type="dxa"/>
            <w:vAlign w:val="center"/>
          </w:tcPr>
          <w:p w14:paraId="2E56F92A">
            <w:pPr>
              <w:jc w:val="both"/>
              <w:rPr>
                <w:b/>
                <w:bCs/>
              </w:rPr>
            </w:pPr>
            <w:r>
              <w:rPr>
                <w:b/>
                <w:bCs/>
              </w:rPr>
              <w:t xml:space="preserve">                 Mô tả</w:t>
            </w:r>
          </w:p>
        </w:tc>
      </w:tr>
      <w:tr w14:paraId="011B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1" w:hRule="atLeast"/>
          <w:tblCellSpacing w:w="15" w:type="dxa"/>
        </w:trPr>
        <w:tc>
          <w:tcPr>
            <w:tcW w:w="0" w:type="auto"/>
            <w:vAlign w:val="center"/>
          </w:tcPr>
          <w:p w14:paraId="28061E3B">
            <w:pPr>
              <w:jc w:val="both"/>
            </w:pPr>
            <w:r>
              <w:t xml:space="preserve"> id</w:t>
            </w:r>
          </w:p>
        </w:tc>
        <w:tc>
          <w:tcPr>
            <w:tcW w:w="0" w:type="auto"/>
            <w:vAlign w:val="center"/>
          </w:tcPr>
          <w:p w14:paraId="0DC279AE">
            <w:pPr>
              <w:jc w:val="both"/>
            </w:pPr>
            <w:r>
              <w:t xml:space="preserve"> Số nguyên</w:t>
            </w:r>
          </w:p>
        </w:tc>
        <w:tc>
          <w:tcPr>
            <w:tcW w:w="1278" w:type="dxa"/>
            <w:vAlign w:val="center"/>
          </w:tcPr>
          <w:p w14:paraId="78C2BD2F">
            <w:pPr>
              <w:jc w:val="both"/>
            </w:pPr>
            <w:r>
              <w:t xml:space="preserve">    Có</w:t>
            </w:r>
          </w:p>
        </w:tc>
        <w:tc>
          <w:tcPr>
            <w:tcW w:w="3704" w:type="dxa"/>
            <w:vAlign w:val="center"/>
          </w:tcPr>
          <w:p w14:paraId="61E09E05">
            <w:pPr>
              <w:jc w:val="both"/>
            </w:pPr>
            <w:r>
              <w:t xml:space="preserve"> Mã định danh duy nhất</w:t>
            </w:r>
          </w:p>
        </w:tc>
      </w:tr>
      <w:tr w14:paraId="6F11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CellSpacing w:w="15" w:type="dxa"/>
        </w:trPr>
        <w:tc>
          <w:tcPr>
            <w:tcW w:w="0" w:type="auto"/>
            <w:vAlign w:val="center"/>
          </w:tcPr>
          <w:p w14:paraId="08A869D7">
            <w:pPr>
              <w:jc w:val="both"/>
            </w:pPr>
            <w:r>
              <w:t xml:space="preserve"> ten_mon</w:t>
            </w:r>
          </w:p>
        </w:tc>
        <w:tc>
          <w:tcPr>
            <w:tcW w:w="0" w:type="auto"/>
            <w:vAlign w:val="center"/>
          </w:tcPr>
          <w:p w14:paraId="3FF1008C">
            <w:pPr>
              <w:jc w:val="both"/>
            </w:pPr>
            <w:r>
              <w:t xml:space="preserve"> Chuỗi</w:t>
            </w:r>
          </w:p>
        </w:tc>
        <w:tc>
          <w:tcPr>
            <w:tcW w:w="1278" w:type="dxa"/>
            <w:vAlign w:val="center"/>
          </w:tcPr>
          <w:p w14:paraId="1BAEDCFB">
            <w:pPr>
              <w:jc w:val="both"/>
            </w:pPr>
            <w:r>
              <w:t xml:space="preserve">    Có</w:t>
            </w:r>
          </w:p>
        </w:tc>
        <w:tc>
          <w:tcPr>
            <w:tcW w:w="3704" w:type="dxa"/>
            <w:vAlign w:val="center"/>
          </w:tcPr>
          <w:p w14:paraId="1E604A60">
            <w:pPr>
              <w:jc w:val="both"/>
            </w:pPr>
            <w:r>
              <w:t xml:space="preserve"> Tên gọi chính của món ăn</w:t>
            </w:r>
          </w:p>
        </w:tc>
      </w:tr>
      <w:tr w14:paraId="0024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CellSpacing w:w="15" w:type="dxa"/>
        </w:trPr>
        <w:tc>
          <w:tcPr>
            <w:tcW w:w="0" w:type="auto"/>
            <w:vAlign w:val="center"/>
          </w:tcPr>
          <w:p w14:paraId="1F99A48F">
            <w:pPr>
              <w:jc w:val="both"/>
            </w:pPr>
            <w:r>
              <w:t xml:space="preserve"> ten_khac</w:t>
            </w:r>
          </w:p>
        </w:tc>
        <w:tc>
          <w:tcPr>
            <w:tcW w:w="0" w:type="auto"/>
            <w:vAlign w:val="center"/>
          </w:tcPr>
          <w:p w14:paraId="644AC801">
            <w:pPr>
              <w:jc w:val="both"/>
            </w:pPr>
            <w:r>
              <w:t xml:space="preserve"> Chuỗi</w:t>
            </w:r>
          </w:p>
        </w:tc>
        <w:tc>
          <w:tcPr>
            <w:tcW w:w="1278" w:type="dxa"/>
            <w:vAlign w:val="center"/>
          </w:tcPr>
          <w:p w14:paraId="23E7C833">
            <w:pPr>
              <w:jc w:val="both"/>
            </w:pPr>
            <w:r>
              <w:t xml:space="preserve">   Không</w:t>
            </w:r>
          </w:p>
        </w:tc>
        <w:tc>
          <w:tcPr>
            <w:tcW w:w="3704" w:type="dxa"/>
            <w:vAlign w:val="center"/>
          </w:tcPr>
          <w:p w14:paraId="0DF80D58">
            <w:pPr>
              <w:jc w:val="both"/>
            </w:pPr>
            <w:r>
              <w:t xml:space="preserve"> Tên gọi khác theo vùng</w:t>
            </w:r>
          </w:p>
        </w:tc>
      </w:tr>
      <w:tr w14:paraId="033C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1" w:hRule="atLeast"/>
          <w:tblCellSpacing w:w="15" w:type="dxa"/>
        </w:trPr>
        <w:tc>
          <w:tcPr>
            <w:tcW w:w="0" w:type="auto"/>
            <w:vAlign w:val="center"/>
          </w:tcPr>
          <w:p w14:paraId="1841EB33">
            <w:pPr>
              <w:jc w:val="both"/>
            </w:pPr>
            <w:r>
              <w:t xml:space="preserve"> vung_mien</w:t>
            </w:r>
          </w:p>
        </w:tc>
        <w:tc>
          <w:tcPr>
            <w:tcW w:w="0" w:type="auto"/>
            <w:vAlign w:val="center"/>
          </w:tcPr>
          <w:p w14:paraId="33E8C7B7">
            <w:pPr>
              <w:jc w:val="both"/>
            </w:pPr>
            <w:r>
              <w:t xml:space="preserve"> Chuỗi</w:t>
            </w:r>
          </w:p>
        </w:tc>
        <w:tc>
          <w:tcPr>
            <w:tcW w:w="1278" w:type="dxa"/>
            <w:vAlign w:val="center"/>
          </w:tcPr>
          <w:p w14:paraId="04428491">
            <w:pPr>
              <w:jc w:val="both"/>
            </w:pPr>
            <w:r>
              <w:t xml:space="preserve">     Có</w:t>
            </w:r>
          </w:p>
        </w:tc>
        <w:tc>
          <w:tcPr>
            <w:tcW w:w="3704" w:type="dxa"/>
            <w:vAlign w:val="center"/>
          </w:tcPr>
          <w:p w14:paraId="06E46680">
            <w:pPr>
              <w:jc w:val="both"/>
            </w:pPr>
            <w:r>
              <w:t xml:space="preserve"> Giá trị: Bắc / Trung / Nam</w:t>
            </w:r>
          </w:p>
        </w:tc>
      </w:tr>
      <w:tr w14:paraId="1B47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CellSpacing w:w="15" w:type="dxa"/>
        </w:trPr>
        <w:tc>
          <w:tcPr>
            <w:tcW w:w="0" w:type="auto"/>
            <w:vAlign w:val="center"/>
          </w:tcPr>
          <w:p w14:paraId="55A96627">
            <w:pPr>
              <w:jc w:val="both"/>
            </w:pPr>
            <w:r>
              <w:t xml:space="preserve"> hinh_anh</w:t>
            </w:r>
          </w:p>
        </w:tc>
        <w:tc>
          <w:tcPr>
            <w:tcW w:w="0" w:type="auto"/>
            <w:vAlign w:val="center"/>
          </w:tcPr>
          <w:p w14:paraId="5EC0CA20">
            <w:pPr>
              <w:jc w:val="both"/>
            </w:pPr>
            <w:r>
              <w:t xml:space="preserve"> Chuỗi</w:t>
            </w:r>
          </w:p>
        </w:tc>
        <w:tc>
          <w:tcPr>
            <w:tcW w:w="1278" w:type="dxa"/>
            <w:vAlign w:val="center"/>
          </w:tcPr>
          <w:p w14:paraId="251703F2">
            <w:pPr>
              <w:jc w:val="both"/>
            </w:pPr>
            <w:r>
              <w:t xml:space="preserve">    Có</w:t>
            </w:r>
          </w:p>
        </w:tc>
        <w:tc>
          <w:tcPr>
            <w:tcW w:w="3704" w:type="dxa"/>
            <w:vAlign w:val="center"/>
          </w:tcPr>
          <w:p w14:paraId="7EFF17FA">
            <w:pPr>
              <w:jc w:val="both"/>
            </w:pPr>
            <w:r>
              <w:t xml:space="preserve"> Đường dẫn hình ảnh minh họa</w:t>
            </w:r>
          </w:p>
        </w:tc>
      </w:tr>
      <w:tr w14:paraId="1002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2" w:hRule="atLeast"/>
          <w:tblCellSpacing w:w="15" w:type="dxa"/>
        </w:trPr>
        <w:tc>
          <w:tcPr>
            <w:tcW w:w="0" w:type="auto"/>
            <w:vAlign w:val="center"/>
          </w:tcPr>
          <w:p w14:paraId="2D879F8C">
            <w:pPr>
              <w:jc w:val="both"/>
            </w:pPr>
            <w:r>
              <w:t xml:space="preserve"> nguon_goc</w:t>
            </w:r>
          </w:p>
        </w:tc>
        <w:tc>
          <w:tcPr>
            <w:tcW w:w="0" w:type="auto"/>
            <w:vAlign w:val="center"/>
          </w:tcPr>
          <w:p w14:paraId="47007D40">
            <w:pPr>
              <w:jc w:val="both"/>
            </w:pPr>
            <w:r>
              <w:t xml:space="preserve"> Chuỗi</w:t>
            </w:r>
          </w:p>
        </w:tc>
        <w:tc>
          <w:tcPr>
            <w:tcW w:w="1278" w:type="dxa"/>
            <w:vAlign w:val="center"/>
          </w:tcPr>
          <w:p w14:paraId="78D1CD59">
            <w:pPr>
              <w:jc w:val="both"/>
            </w:pPr>
            <w:r>
              <w:t xml:space="preserve">    Có</w:t>
            </w:r>
          </w:p>
        </w:tc>
        <w:tc>
          <w:tcPr>
            <w:tcW w:w="3704" w:type="dxa"/>
            <w:vAlign w:val="center"/>
          </w:tcPr>
          <w:p w14:paraId="23BFCC04">
            <w:pPr>
              <w:jc w:val="both"/>
            </w:pPr>
            <w:r>
              <w:t xml:space="preserve"> Nơi xuất xứ và lịch sử hình thành</w:t>
            </w:r>
          </w:p>
        </w:tc>
      </w:tr>
      <w:tr w14:paraId="678B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CellSpacing w:w="15" w:type="dxa"/>
        </w:trPr>
        <w:tc>
          <w:tcPr>
            <w:tcW w:w="0" w:type="auto"/>
            <w:vAlign w:val="center"/>
          </w:tcPr>
          <w:p w14:paraId="48F03394">
            <w:pPr>
              <w:jc w:val="both"/>
            </w:pPr>
            <w:r>
              <w:t xml:space="preserve"> gia_tri_van_hoa</w:t>
            </w:r>
          </w:p>
        </w:tc>
        <w:tc>
          <w:tcPr>
            <w:tcW w:w="0" w:type="auto"/>
            <w:vAlign w:val="center"/>
          </w:tcPr>
          <w:p w14:paraId="41F797BF">
            <w:pPr>
              <w:jc w:val="both"/>
            </w:pPr>
            <w:r>
              <w:t xml:space="preserve"> Chuỗi</w:t>
            </w:r>
          </w:p>
        </w:tc>
        <w:tc>
          <w:tcPr>
            <w:tcW w:w="1278" w:type="dxa"/>
            <w:vAlign w:val="center"/>
          </w:tcPr>
          <w:p w14:paraId="52855234">
            <w:pPr>
              <w:jc w:val="both"/>
            </w:pPr>
            <w:r>
              <w:t xml:space="preserve">    Có</w:t>
            </w:r>
          </w:p>
        </w:tc>
        <w:tc>
          <w:tcPr>
            <w:tcW w:w="3704" w:type="dxa"/>
            <w:vAlign w:val="center"/>
          </w:tcPr>
          <w:p w14:paraId="5FAF6A3B">
            <w:pPr>
              <w:jc w:val="both"/>
            </w:pPr>
            <w:r>
              <w:t xml:space="preserve"> Ý nghĩa văn hóa của món ăn</w:t>
            </w:r>
          </w:p>
        </w:tc>
      </w:tr>
      <w:tr w14:paraId="4036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1" w:hRule="atLeast"/>
          <w:tblCellSpacing w:w="15" w:type="dxa"/>
        </w:trPr>
        <w:tc>
          <w:tcPr>
            <w:tcW w:w="0" w:type="auto"/>
            <w:vAlign w:val="center"/>
          </w:tcPr>
          <w:p w14:paraId="6756BB42">
            <w:pPr>
              <w:jc w:val="both"/>
            </w:pPr>
            <w:r>
              <w:t xml:space="preserve"> nguyen_lieu</w:t>
            </w:r>
          </w:p>
        </w:tc>
        <w:tc>
          <w:tcPr>
            <w:tcW w:w="0" w:type="auto"/>
            <w:vAlign w:val="center"/>
          </w:tcPr>
          <w:p w14:paraId="055AB117">
            <w:pPr>
              <w:jc w:val="both"/>
            </w:pPr>
            <w:r>
              <w:t xml:space="preserve"> Mảng chuỗi</w:t>
            </w:r>
          </w:p>
        </w:tc>
        <w:tc>
          <w:tcPr>
            <w:tcW w:w="1278" w:type="dxa"/>
            <w:vAlign w:val="center"/>
          </w:tcPr>
          <w:p w14:paraId="0348783B">
            <w:pPr>
              <w:jc w:val="both"/>
            </w:pPr>
            <w:r>
              <w:t xml:space="preserve">    Có</w:t>
            </w:r>
          </w:p>
        </w:tc>
        <w:tc>
          <w:tcPr>
            <w:tcW w:w="3704" w:type="dxa"/>
            <w:vAlign w:val="center"/>
          </w:tcPr>
          <w:p w14:paraId="0E391DBE">
            <w:pPr>
              <w:jc w:val="both"/>
            </w:pPr>
            <w:r>
              <w:t xml:space="preserve"> Danh sách nguyên liệu chính</w:t>
            </w:r>
          </w:p>
        </w:tc>
      </w:tr>
      <w:tr w14:paraId="111C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8" w:hRule="atLeast"/>
          <w:tblCellSpacing w:w="15" w:type="dxa"/>
        </w:trPr>
        <w:tc>
          <w:tcPr>
            <w:tcW w:w="0" w:type="auto"/>
            <w:vAlign w:val="center"/>
          </w:tcPr>
          <w:p w14:paraId="0F53875E">
            <w:pPr>
              <w:jc w:val="both"/>
            </w:pPr>
            <w:r>
              <w:t xml:space="preserve"> Cach_chuyen_bien</w:t>
            </w:r>
          </w:p>
        </w:tc>
        <w:tc>
          <w:tcPr>
            <w:tcW w:w="0" w:type="auto"/>
            <w:vAlign w:val="center"/>
          </w:tcPr>
          <w:p w14:paraId="127CCC76">
            <w:pPr>
              <w:jc w:val="both"/>
            </w:pPr>
            <w:r>
              <w:t xml:space="preserve"> Mảng chuỗi</w:t>
            </w:r>
          </w:p>
        </w:tc>
        <w:tc>
          <w:tcPr>
            <w:tcW w:w="1278" w:type="dxa"/>
            <w:vAlign w:val="center"/>
          </w:tcPr>
          <w:p w14:paraId="58BC7DE4">
            <w:pPr>
              <w:jc w:val="both"/>
            </w:pPr>
            <w:r>
              <w:t xml:space="preserve"> Có</w:t>
            </w:r>
          </w:p>
        </w:tc>
        <w:tc>
          <w:tcPr>
            <w:tcW w:w="3704" w:type="dxa"/>
            <w:vAlign w:val="center"/>
          </w:tcPr>
          <w:p w14:paraId="5236886A">
            <w:pPr>
              <w:jc w:val="both"/>
            </w:pPr>
            <w:r>
              <w:t xml:space="preserve"> Các bước thực hiện cơ bản</w:t>
            </w:r>
          </w:p>
        </w:tc>
      </w:tr>
    </w:tbl>
    <w:p w14:paraId="1CF3F47A">
      <w:pPr>
        <w:jc w:val="both"/>
      </w:pPr>
    </w:p>
    <w:p w14:paraId="1F60643C">
      <w:pPr>
        <w:jc w:val="both"/>
      </w:pPr>
      <w:r>
        <w:t>Ví dụ cấu trúc dữ liệu mẫu:</w:t>
      </w:r>
    </w:p>
    <w:p w14:paraId="36CAF859">
      <w:pPr>
        <w:pStyle w:val="36"/>
        <w:jc w:val="both"/>
      </w:pPr>
      <w:r>
        <w:t>const monAnMau = {</w:t>
      </w:r>
    </w:p>
    <w:p w14:paraId="23A64D58">
      <w:pPr>
        <w:pStyle w:val="36"/>
        <w:jc w:val="both"/>
      </w:pPr>
      <w:r>
        <w:t xml:space="preserve">  id: 1,</w:t>
      </w:r>
    </w:p>
    <w:p w14:paraId="3DF1E8BC">
      <w:pPr>
        <w:pStyle w:val="36"/>
        <w:jc w:val="both"/>
      </w:pPr>
      <w:r>
        <w:t xml:space="preserve">  ten_mon: "Phở Hà Nội",</w:t>
      </w:r>
    </w:p>
    <w:p w14:paraId="60A4A273">
      <w:pPr>
        <w:pStyle w:val="36"/>
        <w:jc w:val="both"/>
      </w:pPr>
      <w:r>
        <w:t xml:space="preserve">  ten_khac: "Phở bò gia truyền",</w:t>
      </w:r>
    </w:p>
    <w:p w14:paraId="26F8FB15">
      <w:pPr>
        <w:pStyle w:val="36"/>
        <w:jc w:val="both"/>
      </w:pPr>
      <w:r>
        <w:t xml:space="preserve">  dia_diem_noi_bat: "Hà Nội",</w:t>
      </w:r>
    </w:p>
    <w:p w14:paraId="38C51E49">
      <w:pPr>
        <w:pStyle w:val="36"/>
        <w:jc w:val="both"/>
      </w:pPr>
      <w:r>
        <w:t xml:space="preserve">  nguon_goc_lich_su: "Xuất hiện đầu thế kỷ 20, là sự kết hợp tinh hoa ẩm thực dân gian và kỹ thuật nấu nước dùng phương Tây.",</w:t>
      </w:r>
    </w:p>
    <w:p w14:paraId="7D279F32">
      <w:pPr>
        <w:pStyle w:val="36"/>
        <w:jc w:val="both"/>
      </w:pPr>
      <w:r>
        <w:t xml:space="preserve">  gia_tri_van_hoa: "Là món ăn tiêu biểu của Việt Nam, thường dùng trong bữa sáng, lễ tết hoặc tiếp khách quý.",</w:t>
      </w:r>
    </w:p>
    <w:p w14:paraId="741348B5">
      <w:pPr>
        <w:pStyle w:val="36"/>
        <w:jc w:val="both"/>
      </w:pPr>
      <w:r>
        <w:t xml:space="preserve">  nguyen_lieu_chinh: ["Bánh phở tươi", "Xương bò", "Thịt bò", "Gừng", "Hành tây", "Gia vị phở"],</w:t>
      </w:r>
    </w:p>
    <w:p w14:paraId="22D93839">
      <w:pPr>
        <w:pStyle w:val="36"/>
        <w:jc w:val="both"/>
      </w:pPr>
      <w:r>
        <w:t xml:space="preserve">  cach_chuyen_bien: ["Ninh xương 6–8 giờ", "Chuẩn bị bánh phở", "Trụng thịt", "Rưới nước dùng"],</w:t>
      </w:r>
    </w:p>
    <w:p w14:paraId="024EAEEA">
      <w:pPr>
        <w:pStyle w:val="36"/>
        <w:jc w:val="both"/>
      </w:pPr>
      <w:r>
        <w:t xml:space="preserve">  dac_diem_huong_vi: "Nước dùng trong ngọt thanh, thơm gia vị, thịt mềm ngọt, bánh phở dẻo dai",</w:t>
      </w:r>
    </w:p>
    <w:p w14:paraId="1F98F012">
      <w:pPr>
        <w:pStyle w:val="36"/>
        <w:jc w:val="both"/>
      </w:pPr>
      <w:r>
        <w:t xml:space="preserve">  hinh_anh_chinh: "./images/pho-ha-noi.jpg"</w:t>
      </w:r>
    </w:p>
    <w:p w14:paraId="493EAAB2">
      <w:pPr>
        <w:pStyle w:val="36"/>
        <w:jc w:val="both"/>
      </w:pPr>
      <w:r>
        <w:t>};</w:t>
      </w:r>
    </w:p>
    <w:p w14:paraId="5CE38527">
      <w:pPr>
        <w:jc w:val="both"/>
      </w:pPr>
    </w:p>
    <w:p w14:paraId="034E921B">
      <w:pPr>
        <w:jc w:val="both"/>
      </w:pPr>
      <w:r>
        <w:t>3.3.2 Cấu trúc dữ liệu danh sách yêu thích</w:t>
      </w:r>
    </w:p>
    <w:p w14:paraId="7847D053">
      <w:pPr>
        <w:jc w:val="both"/>
      </w:pPr>
      <w:r>
        <w:t>Dữ liệu được lưu trên localStorage của trình duyệt, bao gồm mảng các giá trị id của món ăn người dùng đã chọn.</w:t>
      </w:r>
    </w:p>
    <w:p w14:paraId="2AAFAE33">
      <w:pPr>
        <w:jc w:val="both"/>
      </w:pPr>
      <w:r>
        <w:t>3.3.3 Cấu trúc dữ liệu danh sách yêu thích</w:t>
      </w:r>
    </w:p>
    <w:p w14:paraId="30BA9679">
      <w:pPr>
        <w:jc w:val="both"/>
      </w:pPr>
      <w:r>
        <w:t>Dữ liệu này được lưu trữ cục bộ trên trình duyệt người dùng thông qua localStorage, cấu trúc gọn nhẹ:</w:t>
      </w:r>
    </w:p>
    <w:p w14:paraId="012B5F6D">
      <w:pPr>
        <w:jc w:val="both"/>
      </w:pPr>
      <w:r>
        <w:t>Trường danh_sach_id: Mảng số nguyên chứa mã id các món ăn đã được chọn.</w:t>
      </w:r>
    </w:p>
    <w:p w14:paraId="77F8864D">
      <w:pPr>
        <w:jc w:val="both"/>
      </w:pPr>
      <w:r>
        <w:t>Trường ngay_cap_nhat: Chuỗi ký tự ghi thời gian thay đổi gần nhất.</w:t>
      </w:r>
    </w:p>
    <w:p w14:paraId="46F71D40">
      <w:pPr>
        <w:jc w:val="both"/>
      </w:pPr>
      <w:r>
        <w:t>Ví dụ dữ liệu mẫu:</w:t>
      </w:r>
    </w:p>
    <w:p w14:paraId="2CBBA4DA">
      <w:pPr>
        <w:pStyle w:val="36"/>
        <w:jc w:val="both"/>
      </w:pPr>
      <w:r>
        <w:t>const yeuThich = {</w:t>
      </w:r>
    </w:p>
    <w:p w14:paraId="35B0063A">
      <w:pPr>
        <w:pStyle w:val="36"/>
        <w:jc w:val="both"/>
      </w:pPr>
      <w:r>
        <w:t xml:space="preserve">  danh_sach_id: [1, 5, 9, 15, 22],</w:t>
      </w:r>
    </w:p>
    <w:p w14:paraId="3CEBC067">
      <w:pPr>
        <w:pStyle w:val="36"/>
        <w:jc w:val="both"/>
      </w:pPr>
      <w:r>
        <w:t xml:space="preserve">  ngay_cap_nhat: "20/06/2026"</w:t>
      </w:r>
    </w:p>
    <w:p w14:paraId="0EC619AE">
      <w:pPr>
        <w:pStyle w:val="36"/>
        <w:jc w:val="both"/>
      </w:pPr>
      <w:r>
        <w:t>};</w:t>
      </w:r>
    </w:p>
    <w:p w14:paraId="1A04223A">
      <w:pPr>
        <w:jc w:val="both"/>
      </w:pPr>
    </w:p>
    <w:p w14:paraId="2BA1D4A7">
      <w:pPr>
        <w:jc w:val="both"/>
      </w:pPr>
      <w:r>
        <w:t>3.3.4 Nguyên tắc chuẩn hóa mã hóa dữ liệu</w:t>
      </w:r>
    </w:p>
    <w:p w14:paraId="7A67CC60">
      <w:pPr>
        <w:jc w:val="both"/>
      </w:pPr>
      <w:r>
        <w:t>Sử dụng bộ ký tự UTF-8 cho toàn bộ hệ thống để hiển thị chính xác chữ tiếng Việt có dấu.</w:t>
      </w:r>
    </w:p>
    <w:p w14:paraId="7B188A8A">
      <w:pPr>
        <w:jc w:val="both"/>
      </w:pPr>
      <w:r>
        <w:t>Đặt tên trường dữ liệu theo quy tắc viết chữ thường, nối bằng dấu gạch dưới (snake_case), ví dụ nguon_goc_lich_su.</w:t>
      </w:r>
    </w:p>
    <w:p w14:paraId="7787C026">
      <w:pPr>
        <w:jc w:val="both"/>
      </w:pPr>
      <w:r>
        <w:t>Không sử dụng ký tự đặc biệt hay dấu tiếng Việt trong tên trường, tên tệp dữ liệu.</w:t>
      </w:r>
    </w:p>
    <w:p w14:paraId="2DE360ED">
      <w:pPr>
        <w:jc w:val="both"/>
      </w:pPr>
      <w:r>
        <w:t>Định dạng ngày tháng theo chuẩn dd/mm/yyyy thống nhất.</w:t>
      </w:r>
    </w:p>
    <w:p w14:paraId="070A25F7">
      <w:pPr>
        <w:jc w:val="both"/>
      </w:pPr>
      <w:r>
        <w:t>3.3.5 Bảo mật dữ liệu trong phiên bản tĩnh</w:t>
      </w:r>
    </w:p>
    <w:p w14:paraId="2B5F1B3F">
      <w:pPr>
        <w:jc w:val="both"/>
      </w:pPr>
      <w:r>
        <w:t>Mặc dù là website tĩnh, đề tài vẫn áp dụng các nguyên tắc an toàn cơ bản:</w:t>
      </w:r>
    </w:p>
    <w:p w14:paraId="7AA5014C">
      <w:pPr>
        <w:jc w:val="both"/>
      </w:pPr>
      <w:r>
        <w:t>Không lưu trữ bất kỳ thông tin cá nhân nhạy cảm nào của người dùng.</w:t>
      </w:r>
    </w:p>
    <w:p w14:paraId="272FB067">
      <w:pPr>
        <w:jc w:val="both"/>
      </w:pPr>
      <w:r>
        <w:t>Dữ liệu yêu thích chỉ được lưu trên máy người dùng thông qua localStorage, không gửi lên máy chủ bên ngoài.</w:t>
      </w:r>
    </w:p>
    <w:p w14:paraId="6B8F398E">
      <w:pPr>
        <w:jc w:val="both"/>
      </w:pPr>
      <w:r>
        <w:t>Tất cả đường dẫn tệp nội bộ được kiểm soát chặt chẽ, không có liên kết đến nguồn không đáng tin cậy.</w:t>
      </w:r>
    </w:p>
    <w:p w14:paraId="635CA546">
      <w:pPr>
        <w:jc w:val="both"/>
      </w:pPr>
    </w:p>
    <w:p w14:paraId="760FFB09">
      <w:pPr>
        <w:jc w:val="both"/>
      </w:pPr>
      <w:r>
        <w:t>3.4 Thiết kế luồng hoạt động chức năng</w:t>
      </w:r>
    </w:p>
    <w:p w14:paraId="1563DEE4">
      <w:pPr>
        <w:jc w:val="both"/>
      </w:pPr>
      <w:r>
        <w:t>Luồng hoạt động mô tả các bước tương tác giữa người dùng và hệ thống, giúp kiểm soát logic xử lý chính xác và dễ dàng phát hiện lỗi.</w:t>
      </w:r>
    </w:p>
    <w:p w14:paraId="208EE8C0">
      <w:pPr>
        <w:jc w:val="both"/>
      </w:pPr>
      <w:r>
        <w:t>3.4.1 Luồng truy cập chung</w:t>
      </w:r>
    </w:p>
    <w:p w14:paraId="2583CDBE">
      <w:pPr>
        <w:jc w:val="both"/>
      </w:pPr>
      <w:r>
        <w:t xml:space="preserve">  1. Người dùng nhập địa chỉ website vào trình duyệt.</w:t>
      </w:r>
    </w:p>
    <w:p w14:paraId="4C78AA25">
      <w:pPr>
        <w:jc w:val="both"/>
      </w:pPr>
      <w:r>
        <w:t xml:space="preserve">  2. Hệ thống nhận yêu cầu, tải tệp cấu trúc, định dạng và dữ liệu ban đầu.</w:t>
      </w:r>
    </w:p>
    <w:p w14:paraId="4C242927">
      <w:pPr>
        <w:jc w:val="both"/>
      </w:pPr>
      <w:r>
        <w:t xml:space="preserve">  3. Hiển thị trang chủ hoàn chỉnh cho người dùng.</w:t>
      </w:r>
    </w:p>
    <w:p w14:paraId="224BA399">
      <w:pPr>
        <w:jc w:val="both"/>
      </w:pPr>
      <w:r>
        <w:t xml:space="preserve">  4. Người dùng chọn chức năng mong muốn từ menu hoặc liên kết.</w:t>
      </w:r>
    </w:p>
    <w:p w14:paraId="4ACFE3AC">
      <w:pPr>
        <w:jc w:val="both"/>
      </w:pPr>
      <w:r>
        <w:t xml:space="preserve">  5. Hệ thống xử lý yêu cầu và hiển thị nội dung tương ứng.</w:t>
      </w:r>
    </w:p>
    <w:p w14:paraId="245E1514">
      <w:pPr>
        <w:jc w:val="both"/>
      </w:pPr>
      <w:r>
        <w:t xml:space="preserve">  6. Người dùng tiếp tục thao tác hoặc kết thúc phiên truy cập.</w:t>
      </w:r>
    </w:p>
    <w:p w14:paraId="65DEEC96">
      <w:pPr>
        <w:jc w:val="both"/>
      </w:pPr>
      <w:r>
        <w:t>3.4.2 Luồng tìm kiếm và xem chi tiết</w:t>
      </w:r>
    </w:p>
    <w:p w14:paraId="0E006251">
      <w:pPr>
        <w:jc w:val="both"/>
      </w:pPr>
    </w:p>
    <w:p w14:paraId="342730B4">
      <w:pPr>
        <w:jc w:val="both"/>
      </w:pPr>
      <w:r>
        <w:t>Người dùng nhập từ khóa vào ô tìm kiếm.</w:t>
      </w:r>
    </w:p>
    <w:p w14:paraId="5E8426AE">
      <w:pPr>
        <w:jc w:val="both"/>
      </w:pPr>
      <w:r>
        <w:t>Hệ thống lọc các món ăn có nội dung khớp với từ khóa.</w:t>
      </w:r>
    </w:p>
    <w:p w14:paraId="0ECCD162">
      <w:pPr>
        <w:jc w:val="both"/>
      </w:pPr>
      <w:r>
        <w:t>Người dùng nhấp vào món ăn cần xem.</w:t>
      </w:r>
    </w:p>
    <w:p w14:paraId="62894CDB">
      <w:pPr>
        <w:jc w:val="both"/>
      </w:pPr>
      <w:r>
        <w:t>Hiển thị trang thông tin chi tiết đầy đủ.</w:t>
      </w:r>
    </w:p>
    <w:p w14:paraId="1D2F56A7">
      <w:pPr>
        <w:jc w:val="both"/>
      </w:pPr>
      <w:r>
        <w:t>3.5 Thiết kế giao diện và bố cục tổng thể</w:t>
      </w:r>
    </w:p>
    <w:p w14:paraId="4EE7FAC7">
      <w:pPr>
        <w:jc w:val="both"/>
      </w:pPr>
    </w:p>
    <w:p w14:paraId="2BE89251">
      <w:pPr>
        <w:jc w:val="both"/>
      </w:pPr>
      <w:r>
        <w:t xml:space="preserve"> Màu sắc: Chủ đạo là cam ấm, nâu nhạt, kem trắng – gợi cảm giác gần gũi, ngon miệng; chữ dùng màu đen/xám đậm đảm bảo dễ đọc. </w:t>
      </w:r>
    </w:p>
    <w:p w14:paraId="1441FE47">
      <w:pPr>
        <w:jc w:val="both"/>
      </w:pPr>
      <w:r>
        <w:t xml:space="preserve"> Bố cục: Chia rõ 3 vùng: thanh điều hướng cố định ở trên, nội dung chính ở giữa, chân trang thông tin ở dưới. </w:t>
      </w:r>
    </w:p>
    <w:p w14:paraId="1B447000">
      <w:pPr>
        <w:jc w:val="both"/>
      </w:pPr>
      <w:r>
        <w:t xml:space="preserve">  Khoảng cách: Tạo khoảng trống hợp lý giữa các khối nội dung, tránh cảm giác chật chội.</w:t>
      </w:r>
    </w:p>
    <w:p w14:paraId="045D9D76">
      <w:pPr>
        <w:jc w:val="both"/>
      </w:pPr>
    </w:p>
    <w:p w14:paraId="7FE7A154">
      <w:pPr>
        <w:jc w:val="both"/>
      </w:pPr>
    </w:p>
    <w:p w14:paraId="516F979A">
      <w:pPr>
        <w:jc w:val="both"/>
      </w:pPr>
      <w:r>
        <w:t>3.5.1 Sơ đồ cấu trúc website</w:t>
      </w:r>
    </w:p>
    <w:p w14:paraId="21228E29">
      <w:pPr>
        <w:pBdr>
          <w:top w:val="single" w:color="auto" w:sz="4" w:space="1"/>
          <w:left w:val="single" w:color="auto" w:sz="4" w:space="4"/>
          <w:bottom w:val="single" w:color="auto" w:sz="4" w:space="1"/>
          <w:right w:val="single" w:color="auto" w:sz="4" w:space="4"/>
        </w:pBdr>
        <w:jc w:val="both"/>
      </w:pPr>
      <w:r>
        <w:t>TRANG CHỦ</w:t>
      </w:r>
    </w:p>
    <w:p w14:paraId="45B48A8B">
      <w:pPr>
        <w:pBdr>
          <w:top w:val="single" w:color="auto" w:sz="4" w:space="1"/>
          <w:left w:val="single" w:color="auto" w:sz="4" w:space="4"/>
          <w:bottom w:val="single" w:color="auto" w:sz="4" w:space="1"/>
          <w:right w:val="single" w:color="auto" w:sz="4" w:space="4"/>
        </w:pBdr>
        <w:jc w:val="both"/>
      </w:pPr>
      <w:r>
        <w:t>├── DANH SÁCH MÓN ĂN</w:t>
      </w:r>
    </w:p>
    <w:p w14:paraId="7147DF5A">
      <w:pPr>
        <w:pBdr>
          <w:top w:val="single" w:color="auto" w:sz="4" w:space="1"/>
          <w:left w:val="single" w:color="auto" w:sz="4" w:space="4"/>
          <w:bottom w:val="single" w:color="auto" w:sz="4" w:space="1"/>
          <w:right w:val="single" w:color="auto" w:sz="4" w:space="4"/>
        </w:pBdr>
        <w:jc w:val="both"/>
      </w:pPr>
      <w:r>
        <w:t>│   ├── Tìm kiếm</w:t>
      </w:r>
    </w:p>
    <w:p w14:paraId="6D5067B1">
      <w:pPr>
        <w:pBdr>
          <w:top w:val="single" w:color="auto" w:sz="4" w:space="1"/>
          <w:left w:val="single" w:color="auto" w:sz="4" w:space="4"/>
          <w:bottom w:val="single" w:color="auto" w:sz="4" w:space="1"/>
          <w:right w:val="single" w:color="auto" w:sz="4" w:space="4"/>
        </w:pBdr>
        <w:jc w:val="both"/>
      </w:pPr>
      <w:r>
        <w:t>│   └── CHI TIẾT MÓN ĂN</w:t>
      </w:r>
    </w:p>
    <w:p w14:paraId="60382BD9">
      <w:pPr>
        <w:pBdr>
          <w:top w:val="single" w:color="auto" w:sz="4" w:space="1"/>
          <w:left w:val="single" w:color="auto" w:sz="4" w:space="4"/>
          <w:bottom w:val="single" w:color="auto" w:sz="4" w:space="1"/>
          <w:right w:val="single" w:color="auto" w:sz="4" w:space="4"/>
        </w:pBdr>
        <w:jc w:val="both"/>
      </w:pPr>
      <w:r>
        <w:t>├── GIỚI THIỆU</w:t>
      </w:r>
    </w:p>
    <w:p w14:paraId="65F71978">
      <w:pPr>
        <w:pBdr>
          <w:top w:val="single" w:color="auto" w:sz="4" w:space="1"/>
          <w:left w:val="single" w:color="auto" w:sz="4" w:space="4"/>
          <w:bottom w:val="single" w:color="auto" w:sz="4" w:space="1"/>
          <w:right w:val="single" w:color="auto" w:sz="4" w:space="4"/>
        </w:pBdr>
        <w:jc w:val="both"/>
      </w:pPr>
      <w:r>
        <w:t>└── LIÊN HỆ</w:t>
      </w:r>
    </w:p>
    <w:p w14:paraId="5398F12D">
      <w:pPr>
        <w:jc w:val="both"/>
      </w:pPr>
      <w:r>
        <w:t>3.5.2 Thiết kế chi tiết các trang chính</w:t>
      </w:r>
    </w:p>
    <w:p w14:paraId="2D692A5C">
      <w:pPr>
        <w:jc w:val="both"/>
      </w:pPr>
      <w:r>
        <w:t>Thanh điều hướng: Cố định ở đầu trang, chứa logo, menu chính, ô tìm kiếm, biểu tượng yêu thích.</w:t>
      </w:r>
    </w:p>
    <w:p w14:paraId="368ACB30">
      <w:pPr>
        <w:jc w:val="both"/>
      </w:pPr>
      <w:r>
        <w:t>Trang chủ: Banner lớn, phần giới thiệu tổng quan, khu vực món ăn nổi bật, chân trang.</w:t>
      </w:r>
    </w:p>
    <w:p w14:paraId="05A1BA05">
      <w:pPr>
        <w:jc w:val="both"/>
      </w:pPr>
      <w:r>
        <w:t>Trang danh sách: Thanh lọc phía trên, danh sách thẻ bài dạng lưới.</w:t>
      </w:r>
    </w:p>
    <w:p w14:paraId="286A1388">
      <w:pPr>
        <w:jc w:val="both"/>
      </w:pPr>
      <w:r>
        <w:t>Trang chi tiết: Hình ảnh lớn bên trái, thông tin cơ bản bên phải, các mục chi tiết phía dưới.</w:t>
      </w:r>
    </w:p>
    <w:p w14:paraId="087C075A">
      <w:pPr>
        <w:jc w:val="both"/>
      </w:pPr>
      <w:r>
        <w:t>3.6 Tổng kết chương</w:t>
      </w:r>
    </w:p>
    <w:p w14:paraId="64D8E037">
      <w:pPr>
        <w:jc w:val="both"/>
      </w:pPr>
      <w:r>
        <w:t>Chương này đã hoàn thành phân tích yêu cầu, thiết kế dữ liệu, luồng chức năng và giao diện, làm cơ sở để tiến hành lập trình sản phẩm.</w:t>
      </w:r>
    </w:p>
    <w:p w14:paraId="4BFA0307">
      <w:pPr>
        <w:jc w:val="both"/>
      </w:pPr>
      <w:r>
        <w:t xml:space="preserve">CHƯƠNG 4. KẾT QUẢ THỰC NGHIỆM VÀ ĐÁNH GIÁ </w:t>
      </w:r>
    </w:p>
    <w:p w14:paraId="5152FD15">
      <w:pPr>
        <w:jc w:val="both"/>
      </w:pPr>
      <w:r>
        <w:t>4.1 Môi trường và bộ dữ liệu thử nghiệm</w:t>
      </w:r>
    </w:p>
    <w:p w14:paraId="0D5BB876">
      <w:pPr>
        <w:jc w:val="both"/>
      </w:pPr>
      <w:r>
        <w:drawing>
          <wp:inline distT="0" distB="0" distL="0" distR="0">
            <wp:extent cx="5580380" cy="2917825"/>
            <wp:effectExtent l="0" t="0" r="1270" b="0"/>
            <wp:docPr id="165285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8416" name="Picture 1"/>
                    <pic:cNvPicPr>
                      <a:picLocks noChangeAspect="1"/>
                    </pic:cNvPicPr>
                  </pic:nvPicPr>
                  <pic:blipFill>
                    <a:blip r:embed="rId8"/>
                    <a:stretch>
                      <a:fillRect/>
                    </a:stretch>
                  </pic:blipFill>
                  <pic:spPr>
                    <a:xfrm>
                      <a:off x="0" y="0"/>
                      <a:ext cx="5580380" cy="2917825"/>
                    </a:xfrm>
                    <a:prstGeom prst="rect">
                      <a:avLst/>
                    </a:prstGeom>
                  </pic:spPr>
                </pic:pic>
              </a:graphicData>
            </a:graphic>
          </wp:inline>
        </w:drawing>
      </w:r>
    </w:p>
    <w:p w14:paraId="0B9F948F">
      <w:pPr>
        <w:jc w:val="both"/>
      </w:pPr>
      <w:r>
        <w:t>4.1.1 Môi trường triển khai và kiểm thử</w:t>
      </w:r>
    </w:p>
    <w:p w14:paraId="4947CED2">
      <w:pPr>
        <w:jc w:val="both"/>
      </w:pPr>
      <w:r>
        <w:t>Giai đoạn thực hiện là bước chuyển từ thiết kế lý thuyết thành sản phẩm cụ thể, là khâu quan trọng để xác minh tính khả thi của các giải pháp đã đề ra. Sau khi hoàn thành thiết kế hệ thống ở Chương 3, đề tài tiến hành xây dựng mã nguồn, tích hợp nội dung, kiểm tra chức năng và đánh giá chất lượng sản phẩm theo các tiêu chí đã đặt ra. Toàn bộ quá trình tuân theo quy trình chuẩn: xây dựng từng khối chức năng → kiểm thử riêng lẻ → tích hợp → kiểm thử tổng thể → sửa lỗi và hoàn thiện.</w:t>
      </w:r>
    </w:p>
    <w:p w14:paraId="2BB1188C">
      <w:pPr>
        <w:jc w:val="both"/>
      </w:pPr>
      <w:r>
        <w:t>4.1.2 Môi trường phần cứng thực hiện</w:t>
      </w:r>
    </w:p>
    <w:p w14:paraId="7953B854">
      <w:pPr>
        <w:jc w:val="both"/>
      </w:pPr>
    </w:p>
    <w:p w14:paraId="4407777E">
      <w:pPr>
        <w:jc w:val="both"/>
      </w:pPr>
      <w:r>
        <w:t>Để đảm bảo quá trình lập trình, chạy thử và kiểm tra hiển thị chính xác, đề tài sử dụng các thiết bị với cấu hình cụ thể như sau:</w:t>
      </w:r>
    </w:p>
    <w:p w14:paraId="6D80054C">
      <w:pPr>
        <w:jc w:val="both"/>
      </w:pPr>
      <w:r>
        <w:t xml:space="preserve">Máy tính phát triển chính: </w:t>
      </w:r>
    </w:p>
    <w:p w14:paraId="63581D5B">
      <w:pPr>
        <w:jc w:val="both"/>
      </w:pPr>
      <w:r>
        <w:t>CPU: Intel Core i5-11400F – tốc độ xử lý ổn định, phù hợp với biên soạn mã và chạy thử nghiệm</w:t>
      </w:r>
    </w:p>
    <w:p w14:paraId="466B29DD">
      <w:pPr>
        <w:jc w:val="both"/>
      </w:pPr>
      <w:r>
        <w:t>RAM: 8GB DDR4 – đảm bảo chạy đồng thời các công cụ lập trình và trình duyệt kiểm thử</w:t>
      </w:r>
    </w:p>
    <w:p w14:paraId="1831DC27">
      <w:pPr>
        <w:jc w:val="both"/>
      </w:pPr>
      <w:r>
        <w:t>Ổ cứng: SSD 256GB – tốc độ truy xuất tệp nhanh, tiết kiệm thời gian lưu và cập nhật mã nguồn</w:t>
      </w:r>
    </w:p>
    <w:p w14:paraId="4BD787FA">
      <w:pPr>
        <w:jc w:val="both"/>
      </w:pPr>
      <w:r>
        <w:t>Màn hình: 24 inch, độ phân giải 1920×1080 – dễ quan sát bố cục và chi tiết giao diện</w:t>
      </w:r>
    </w:p>
    <w:p w14:paraId="26886A6C">
      <w:pPr>
        <w:jc w:val="both"/>
      </w:pPr>
      <w:r>
        <w:t xml:space="preserve">Thiết bị di động kiểm thử: </w:t>
      </w:r>
    </w:p>
    <w:p w14:paraId="5A677A96">
      <w:pPr>
        <w:jc w:val="both"/>
      </w:pPr>
      <w:r>
        <w:t>Điện thoại Android: Samsung Galaxy A54, độ phân giải 1080×2340, hệ điều hành Android 14 – đại diện cho thiết bị tầm trung phổ biến</w:t>
      </w:r>
    </w:p>
    <w:p w14:paraId="4ED6C606">
      <w:pPr>
        <w:jc w:val="both"/>
      </w:pPr>
      <w:r>
        <w:t>Điện thoại iOS: iPhone 14, độ phân giải 1170×2532, hệ điều hành iOS 17 – kiểm thử tương thích hệ điều hành Apple</w:t>
      </w:r>
    </w:p>
    <w:p w14:paraId="2077C5D9">
      <w:pPr>
        <w:jc w:val="both"/>
      </w:pPr>
      <w:r>
        <w:t>Máy tính bảng: iPad Gen 9, độ phân giải 1536×2048 – kiểm thử bố cục trên thiết bị màn hình trung bình</w:t>
      </w:r>
    </w:p>
    <w:p w14:paraId="2DEDDE5D">
      <w:pPr>
        <w:jc w:val="both"/>
      </w:pPr>
      <w:r>
        <w:t>Máy chủ thử nghiệm: Sử dụng máy chủ cục bộ tích hợp trong Visual Studio Code, không cần kết nối máy chủ bên ngoài, đảm bảo an toàn dữ liệu trong quá trình phát triển.</w:t>
      </w:r>
    </w:p>
    <w:p w14:paraId="38558525">
      <w:pPr>
        <w:jc w:val="both"/>
      </w:pPr>
      <w:r>
        <w:t>4.1.3 Môi trường phần mềm và công cụ hỗ trợ</w:t>
      </w:r>
    </w:p>
    <w:p w14:paraId="6EBF2F23">
      <w:pPr>
        <w:jc w:val="both"/>
      </w:pPr>
    </w:p>
    <w:p w14:paraId="43E1BAA0">
      <w:pPr>
        <w:jc w:val="both"/>
      </w:pPr>
      <w:r>
        <w:t>Các công cụ và phiên bản được lựa chọn theo chuẩn hiện đại, đảm bảo tính tương thích và dễ sử dụng:</w:t>
      </w:r>
    </w:p>
    <w:p w14:paraId="45C17254">
      <w:pPr>
        <w:jc w:val="both"/>
      </w:pPr>
      <w:r>
        <w:t>Hệ điều hành: Windows 11 Pro 64-bit – hệ điều hành phổ biến, tương thích đầy đủ các công cụ lập trình web</w:t>
      </w:r>
    </w:p>
    <w:p w14:paraId="294BD111">
      <w:pPr>
        <w:jc w:val="both"/>
      </w:pPr>
      <w:r>
        <w:t>Trình soạn thảo mã nguồn: Visual Studio Code phiên bản 1.90.2 – hỗ trợ tô màu cú pháp, tự động hoàn thành, quản lý tệp hiệu quả</w:t>
      </w:r>
    </w:p>
    <w:p w14:paraId="5CA036C4">
      <w:pPr>
        <w:jc w:val="both"/>
      </w:pPr>
      <w:r>
        <w:t>Công nghệ sử dụng: HTML5, CSS3, JavaScript thuần, Bootstrap 5.3.3, Font Awesome 6.5.2 – tuân theo thiết kế ban đầu</w:t>
      </w:r>
    </w:p>
    <w:p w14:paraId="0961E2E2">
      <w:pPr>
        <w:jc w:val="both"/>
      </w:pPr>
      <w:r>
        <w:t xml:space="preserve">Trình duyệt kiểm thử: </w:t>
      </w:r>
    </w:p>
    <w:p w14:paraId="039E54E8">
      <w:pPr>
        <w:jc w:val="both"/>
      </w:pPr>
    </w:p>
    <w:p w14:paraId="0B49BE3D">
      <w:pPr>
        <w:jc w:val="both"/>
      </w:pPr>
      <w:r>
        <w:t>Google Chrome 126.0.6478.127 – trình duyệt chính trong quá trình phát triển, có công cụ gỡ lỗi mạnh mẽ</w:t>
      </w:r>
    </w:p>
    <w:p w14:paraId="2713DE3D">
      <w:pPr>
        <w:jc w:val="both"/>
      </w:pPr>
      <w:r>
        <w:t>Microsoft Edge 125.0.2535.85 – kiểm thử trên trình duyệt mặc định Windows</w:t>
      </w:r>
    </w:p>
    <w:p w14:paraId="404186DA">
      <w:pPr>
        <w:jc w:val="both"/>
      </w:pPr>
      <w:r>
        <w:t>Mozilla Firefox 127.0.1 – kiểm thử tương thích mã nguồn mở</w:t>
      </w:r>
    </w:p>
    <w:p w14:paraId="2CDF37FB">
      <w:pPr>
        <w:jc w:val="both"/>
      </w:pPr>
      <w:r>
        <w:t>Safari 17.5 – kiểm thử trên hệ sinh thái Apple</w:t>
      </w:r>
    </w:p>
    <w:p w14:paraId="7FA6D647">
      <w:pPr>
        <w:jc w:val="both"/>
      </w:pPr>
      <w:r>
        <w:t>Công cụ đánh giá hiệu năng: Chrome DevTools, PageSpeed Insights – đo lường tốc độ tải, tối ưu tài nguyên</w:t>
      </w:r>
    </w:p>
    <w:p w14:paraId="0FABA239">
      <w:pPr>
        <w:jc w:val="both"/>
      </w:pPr>
      <w:r>
        <w:t>Trình soạn thảo mã nguồn: Visual Studio Code phiên bản 1.90.2 – hỗ trợ tô màu cú pháp, tự động hoàn thành, quản lý tệp hiệu quả</w:t>
      </w:r>
    </w:p>
    <w:p w14:paraId="467B0D51">
      <w:pPr>
        <w:jc w:val="both"/>
      </w:pPr>
      <w:r>
        <w:t>Công nghệ sử dụng: HTML5, CSS3, JavaScript thuần, Bootstrap 5.3.3, Font Awesome 6.5.2 – tuân theo thiết kế ban đầu</w:t>
      </w:r>
    </w:p>
    <w:p w14:paraId="4D4CA03A">
      <w:pPr>
        <w:jc w:val="both"/>
      </w:pPr>
    </w:p>
    <w:p w14:paraId="7CF1D7C0">
      <w:pPr>
        <w:jc w:val="both"/>
      </w:pPr>
      <w:r>
        <w:t xml:space="preserve">Bảng 4.1 Danh sách món ăn và hình ảnh minh họa  </w:t>
      </w:r>
    </w:p>
    <w:tbl>
      <w:tblPr>
        <w:tblStyle w:val="12"/>
        <w:tblW w:w="942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1"/>
        <w:gridCol w:w="1733"/>
        <w:gridCol w:w="1087"/>
        <w:gridCol w:w="6531"/>
      </w:tblGrid>
      <w:tr w14:paraId="48C1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2" w:hRule="atLeast"/>
          <w:tblCellSpacing w:w="15" w:type="dxa"/>
        </w:trPr>
        <w:tc>
          <w:tcPr>
            <w:tcW w:w="0" w:type="auto"/>
            <w:vAlign w:val="center"/>
          </w:tcPr>
          <w:p w14:paraId="53913DC5">
            <w:pPr>
              <w:jc w:val="both"/>
            </w:pPr>
          </w:p>
        </w:tc>
        <w:tc>
          <w:tcPr>
            <w:tcW w:w="0" w:type="auto"/>
            <w:vAlign w:val="center"/>
          </w:tcPr>
          <w:p w14:paraId="05FB9CDD">
            <w:pPr>
              <w:jc w:val="both"/>
            </w:pPr>
            <w:r>
              <w:t>Hủ tiếu Nam Vang</w:t>
            </w:r>
          </w:p>
        </w:tc>
        <w:tc>
          <w:tcPr>
            <w:tcW w:w="0" w:type="auto"/>
            <w:vAlign w:val="center"/>
          </w:tcPr>
          <w:p w14:paraId="20BD8C26">
            <w:pPr>
              <w:jc w:val="both"/>
            </w:pPr>
            <w:r>
              <w:t xml:space="preserve">  Hình 4.13</w:t>
            </w:r>
          </w:p>
        </w:tc>
        <w:tc>
          <w:tcPr>
            <w:tcW w:w="0" w:type="auto"/>
            <w:vAlign w:val="center"/>
          </w:tcPr>
          <w:p w14:paraId="22B65AAF">
            <w:pPr>
              <w:jc w:val="both"/>
            </w:pPr>
            <w:r>
              <w:t xml:space="preserve">   Sợi hủ tiếu trắng mềm, thịt heo băm, tôm, trứng cút, nước dùng ngọt thanh</w:t>
            </w:r>
          </w:p>
        </w:tc>
      </w:tr>
      <w:tr w14:paraId="6B9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2" w:hRule="atLeast"/>
          <w:tblCellSpacing w:w="15" w:type="dxa"/>
        </w:trPr>
        <w:tc>
          <w:tcPr>
            <w:tcW w:w="0" w:type="auto"/>
            <w:vAlign w:val="center"/>
          </w:tcPr>
          <w:p w14:paraId="49162F57">
            <w:pPr>
              <w:jc w:val="both"/>
            </w:pPr>
          </w:p>
        </w:tc>
        <w:tc>
          <w:tcPr>
            <w:tcW w:w="0" w:type="auto"/>
            <w:vAlign w:val="center"/>
          </w:tcPr>
          <w:p w14:paraId="7322F6BE">
            <w:pPr>
              <w:jc w:val="both"/>
            </w:pPr>
            <w:r>
              <w:t>Gỏi cuốn</w:t>
            </w:r>
          </w:p>
        </w:tc>
        <w:tc>
          <w:tcPr>
            <w:tcW w:w="0" w:type="auto"/>
            <w:vAlign w:val="center"/>
          </w:tcPr>
          <w:p w14:paraId="1F60C492">
            <w:pPr>
              <w:jc w:val="both"/>
            </w:pPr>
            <w:r>
              <w:t>Hình 4.14</w:t>
            </w:r>
          </w:p>
        </w:tc>
        <w:tc>
          <w:tcPr>
            <w:tcW w:w="0" w:type="auto"/>
            <w:vAlign w:val="center"/>
          </w:tcPr>
          <w:p w14:paraId="5E61DE18">
            <w:pPr>
              <w:jc w:val="both"/>
            </w:pPr>
            <w:r>
              <w:t>Các cuốn bánh tráng trong suốt chứa tôm, thịt luộc, bún và rau thơm</w:t>
            </w:r>
          </w:p>
        </w:tc>
      </w:tr>
      <w:tr w14:paraId="2D835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2" w:hRule="atLeast"/>
          <w:tblCellSpacing w:w="15" w:type="dxa"/>
        </w:trPr>
        <w:tc>
          <w:tcPr>
            <w:tcW w:w="0" w:type="auto"/>
            <w:vAlign w:val="center"/>
          </w:tcPr>
          <w:p w14:paraId="5F579106">
            <w:pPr>
              <w:jc w:val="both"/>
            </w:pPr>
          </w:p>
        </w:tc>
        <w:tc>
          <w:tcPr>
            <w:tcW w:w="0" w:type="auto"/>
            <w:vAlign w:val="center"/>
          </w:tcPr>
          <w:p w14:paraId="3D6380A7">
            <w:pPr>
              <w:jc w:val="both"/>
            </w:pPr>
            <w:r>
              <w:t>Cá kho tộ</w:t>
            </w:r>
          </w:p>
        </w:tc>
        <w:tc>
          <w:tcPr>
            <w:tcW w:w="0" w:type="auto"/>
            <w:vAlign w:val="center"/>
          </w:tcPr>
          <w:p w14:paraId="2D4B489B">
            <w:pPr>
              <w:jc w:val="both"/>
            </w:pPr>
            <w:r>
              <w:t>Hình 4.15</w:t>
            </w:r>
          </w:p>
        </w:tc>
        <w:tc>
          <w:tcPr>
            <w:tcW w:w="0" w:type="auto"/>
            <w:vAlign w:val="center"/>
          </w:tcPr>
          <w:p w14:paraId="3C2D3627">
            <w:pPr>
              <w:jc w:val="both"/>
            </w:pPr>
            <w:r>
              <w:t>Cá lóc kho trong nồi đất màu nâu đậm, nước kho sệt sánh, ăn kèm cơm nóng</w:t>
            </w:r>
          </w:p>
        </w:tc>
      </w:tr>
    </w:tbl>
    <w:p w14:paraId="09F26635">
      <w:pPr>
        <w:jc w:val="both"/>
      </w:pPr>
      <w:r>
        <w:t>4.2 Kết quả thực hiện các chức năng chính</w:t>
      </w:r>
    </w:p>
    <w:p w14:paraId="3347A3AC">
      <w:pPr>
        <w:jc w:val="both"/>
      </w:pPr>
      <w:r>
        <w:t>4.2.1 Giao diện trang chủ và trang phụ</w:t>
      </w:r>
    </w:p>
    <w:p w14:paraId="68D7FC01">
      <w:pPr>
        <w:jc w:val="both"/>
      </w:pPr>
      <w:r>
        <w:t>Sau khi hoàn thành lập trình, giao diện website đạt được các yêu cầu đã đề ra:</w:t>
      </w:r>
    </w:p>
    <w:p w14:paraId="40EBA2FB">
      <w:pPr>
        <w:jc w:val="both"/>
      </w:pPr>
      <w:r>
        <w:t>Màu sắc: Sử dụng tông màu cam ấm, nâu nhạt, kem trắng làm chủ đạo, kết hợp chữ màu đen/xám đậm – tạo cảm giác gần gũi, phù hợp với chủ đề ẩm thực, đảm bảo dễ đọc trên mọi nền. Không có sự tương phản quá mạnh gây khó chịu mắt người dùng.</w:t>
      </w:r>
    </w:p>
    <w:p w14:paraId="2AD85140">
      <w:pPr>
        <w:jc w:val="both"/>
      </w:pPr>
      <w:r>
        <w:t>Bố cục: Chia rõ 3 vùng chính: thanh điều hướng cố định ở trên cùng, nội dung chính ở giữa, chân trang thông tin ở dưới. Các khối nội dung được phân chia rõ ràng, không chồng chéo.</w:t>
      </w:r>
    </w:p>
    <w:p w14:paraId="47B1C477">
      <w:pPr>
        <w:jc w:val="both"/>
      </w:pPr>
      <w:r>
        <w:t>Phông chữ: Sử dụng phông Times New Roman cho nội dung văn bản, Arial cho tiêu đề – thống nhất theo chuẩn báo cáo và dễ đọc trên mọi thiết bị.</w:t>
      </w:r>
    </w:p>
    <w:p w14:paraId="09CAD643">
      <w:pPr>
        <w:jc w:val="both"/>
      </w:pPr>
      <w:r>
        <w:t>Hiệu ứng: Thêm hiệu ứng chuyển màu nhẹ khi di chuyển chuột qua nút bấm, thẻ bài, hiệu ứng thu phóng hình ảnh nhẹ – không ảnh hưởng tốc độ tải, tăng tính thẩm mỹ.</w:t>
      </w:r>
    </w:p>
    <w:p w14:paraId="0C0AEC31">
      <w:pPr>
        <w:jc w:val="both"/>
      </w:pPr>
    </w:p>
    <w:p w14:paraId="5F5D5D45">
      <w:pPr>
        <w:jc w:val="both"/>
      </w:pPr>
      <w:r>
        <w:t xml:space="preserve">Hình 4.19: trang chủ giới thiệu món ăn việt nam </w:t>
      </w:r>
    </w:p>
    <w:p w14:paraId="3A39ECB9">
      <w:pPr>
        <w:jc w:val="both"/>
      </w:pPr>
      <w:r>
        <w:drawing>
          <wp:inline distT="0" distB="0" distL="0" distR="0">
            <wp:extent cx="5580380" cy="2973070"/>
            <wp:effectExtent l="0" t="0" r="1270" b="0"/>
            <wp:docPr id="19174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9120" name="Picture 1"/>
                    <pic:cNvPicPr>
                      <a:picLocks noChangeAspect="1"/>
                    </pic:cNvPicPr>
                  </pic:nvPicPr>
                  <pic:blipFill>
                    <a:blip r:embed="rId9"/>
                    <a:stretch>
                      <a:fillRect/>
                    </a:stretch>
                  </pic:blipFill>
                  <pic:spPr>
                    <a:xfrm>
                      <a:off x="0" y="0"/>
                      <a:ext cx="5580380" cy="2973070"/>
                    </a:xfrm>
                    <a:prstGeom prst="rect">
                      <a:avLst/>
                    </a:prstGeom>
                  </pic:spPr>
                </pic:pic>
              </a:graphicData>
            </a:graphic>
          </wp:inline>
        </w:drawing>
      </w:r>
    </w:p>
    <w:p w14:paraId="1BD017CE">
      <w:pPr>
        <w:jc w:val="both"/>
      </w:pPr>
      <w:r>
        <w:t>Giao diện hiển thị đúng bố cục đã thiết kế, tông màu cam nâu ấm áp phù hợp chủ đề ẩm thực, khoảng cách hợp lý, dễ đọc trên mọi thiết bị.</w:t>
      </w:r>
    </w:p>
    <w:p w14:paraId="192DF75B">
      <w:pPr>
        <w:jc w:val="both"/>
      </w:pPr>
      <w:r>
        <w:t>4.2.2 Chức năng danh sách, lọc và tìm kiếm</w:t>
      </w:r>
    </w:p>
    <w:p w14:paraId="13771668">
      <w:pPr>
        <w:jc w:val="both"/>
      </w:pPr>
      <w:r>
        <w:t>Hình 4.20: Giao diện danh sách món ăn dạng lưới 4 cột trên máy tính</w:t>
      </w:r>
    </w:p>
    <w:p w14:paraId="4EF352F5">
      <w:pPr>
        <w:jc w:val="both"/>
      </w:pPr>
      <w:r>
        <w:drawing>
          <wp:inline distT="0" distB="0" distL="0" distR="0">
            <wp:extent cx="5580380" cy="2940050"/>
            <wp:effectExtent l="0" t="0" r="1270" b="0"/>
            <wp:docPr id="187067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77758" name="Picture 1"/>
                    <pic:cNvPicPr>
                      <a:picLocks noChangeAspect="1"/>
                    </pic:cNvPicPr>
                  </pic:nvPicPr>
                  <pic:blipFill>
                    <a:blip r:embed="rId10"/>
                    <a:stretch>
                      <a:fillRect/>
                    </a:stretch>
                  </pic:blipFill>
                  <pic:spPr>
                    <a:xfrm>
                      <a:off x="0" y="0"/>
                      <a:ext cx="5580380" cy="2940050"/>
                    </a:xfrm>
                    <a:prstGeom prst="rect">
                      <a:avLst/>
                    </a:prstGeom>
                  </pic:spPr>
                </pic:pic>
              </a:graphicData>
            </a:graphic>
          </wp:inline>
        </w:drawing>
      </w:r>
    </w:p>
    <w:p w14:paraId="485B5955">
      <w:pPr>
        <w:jc w:val="both"/>
      </w:pPr>
      <w:r>
        <w:t xml:space="preserve">Hình 4.22: Danh Sách các món ăn </w:t>
      </w:r>
    </w:p>
    <w:p w14:paraId="1C0725A5">
      <w:pPr>
        <w:jc w:val="both"/>
      </w:pPr>
      <w:r>
        <w:drawing>
          <wp:inline distT="0" distB="0" distL="0" distR="0">
            <wp:extent cx="5580380" cy="2479675"/>
            <wp:effectExtent l="0" t="0" r="1270" b="0"/>
            <wp:docPr id="174374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3917" name="Picture 1"/>
                    <pic:cNvPicPr>
                      <a:picLocks noChangeAspect="1"/>
                    </pic:cNvPicPr>
                  </pic:nvPicPr>
                  <pic:blipFill>
                    <a:blip r:embed="rId11"/>
                    <a:stretch>
                      <a:fillRect/>
                    </a:stretch>
                  </pic:blipFill>
                  <pic:spPr>
                    <a:xfrm>
                      <a:off x="0" y="0"/>
                      <a:ext cx="5580380" cy="2479675"/>
                    </a:xfrm>
                    <a:prstGeom prst="rect">
                      <a:avLst/>
                    </a:prstGeom>
                  </pic:spPr>
                </pic:pic>
              </a:graphicData>
            </a:graphic>
          </wp:inline>
        </w:drawing>
      </w:r>
    </w:p>
    <w:p w14:paraId="737EF874">
      <w:pPr>
        <w:jc w:val="both"/>
      </w:pPr>
      <w:r>
        <w:t>Tất cả chức năng hoạt động chính xác: khi chọn lọc vùng miền, danh sách cập nhật tức thời; tìm kiếm khớp với tên món, nguyên liệu hoặc địa phương; phân trang hoạt động ổn định, không có lỗi hiển thị.</w:t>
      </w:r>
    </w:p>
    <w:p w14:paraId="690E6D87">
      <w:pPr>
        <w:jc w:val="both"/>
      </w:pPr>
      <w:r>
        <w:t>4.2.3 Chức năng xem chi tiết và quản lý yêu thích</w:t>
      </w:r>
    </w:p>
    <w:p w14:paraId="698CC9C1">
      <w:pPr>
        <w:jc w:val="both"/>
      </w:pPr>
      <w:r>
        <w:t>Hình 4.23: Trang chi tiết món ăn Phở Hà Nội với hình ảnh lớn bên trái, thông tin cơ bản bên phải</w:t>
      </w:r>
    </w:p>
    <w:p w14:paraId="45190959">
      <w:pPr>
        <w:jc w:val="both"/>
      </w:pPr>
      <w:r>
        <w:drawing>
          <wp:inline distT="0" distB="0" distL="0" distR="0">
            <wp:extent cx="5580380" cy="3090545"/>
            <wp:effectExtent l="0" t="0" r="1270" b="0"/>
            <wp:docPr id="155493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1194" name="Picture 1"/>
                    <pic:cNvPicPr>
                      <a:picLocks noChangeAspect="1"/>
                    </pic:cNvPicPr>
                  </pic:nvPicPr>
                  <pic:blipFill>
                    <a:blip r:embed="rId12"/>
                    <a:stretch>
                      <a:fillRect/>
                    </a:stretch>
                  </pic:blipFill>
                  <pic:spPr>
                    <a:xfrm>
                      <a:off x="0" y="0"/>
                      <a:ext cx="5580380" cy="3090545"/>
                    </a:xfrm>
                    <a:prstGeom prst="rect">
                      <a:avLst/>
                    </a:prstGeom>
                  </pic:spPr>
                </pic:pic>
              </a:graphicData>
            </a:graphic>
          </wp:inline>
        </w:drawing>
      </w:r>
    </w:p>
    <w:p w14:paraId="651D2778">
      <w:pPr>
        <w:jc w:val="both"/>
      </w:pPr>
      <w:r>
        <w:t>Trang chi tiết hiển thị đầy đủ thông tin, hình ảnh phóng to rõ nét, có thể cuộn xem dễ dàng; chức năng lưu yêu thích giữ dữ liệu ngay cả khi tắt và mở lại trình duyệt.</w:t>
      </w:r>
    </w:p>
    <w:p w14:paraId="2A80206E">
      <w:pPr>
        <w:jc w:val="both"/>
      </w:pPr>
      <w:r>
        <w:t xml:space="preserve">Hình 4.24: thông tin và trang liên hệ </w:t>
      </w:r>
    </w:p>
    <w:p w14:paraId="6B6E0155">
      <w:pPr>
        <w:jc w:val="both"/>
      </w:pPr>
      <w:r>
        <w:drawing>
          <wp:inline distT="0" distB="0" distL="0" distR="0">
            <wp:extent cx="5580380" cy="2607310"/>
            <wp:effectExtent l="0" t="0" r="1270" b="2540"/>
            <wp:docPr id="128817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4463" name="Picture 1"/>
                    <pic:cNvPicPr>
                      <a:picLocks noChangeAspect="1"/>
                    </pic:cNvPicPr>
                  </pic:nvPicPr>
                  <pic:blipFill>
                    <a:blip r:embed="rId13"/>
                    <a:stretch>
                      <a:fillRect/>
                    </a:stretch>
                  </pic:blipFill>
                  <pic:spPr>
                    <a:xfrm>
                      <a:off x="0" y="0"/>
                      <a:ext cx="5580380" cy="2607310"/>
                    </a:xfrm>
                    <a:prstGeom prst="rect">
                      <a:avLst/>
                    </a:prstGeom>
                  </pic:spPr>
                </pic:pic>
              </a:graphicData>
            </a:graphic>
          </wp:inline>
        </w:drawing>
      </w:r>
    </w:p>
    <w:p w14:paraId="5E61AA1E">
      <w:pPr>
        <w:jc w:val="both"/>
      </w:pPr>
    </w:p>
    <w:p w14:paraId="1068F3C8">
      <w:pPr>
        <w:jc w:val="both"/>
      </w:pPr>
      <w:r>
        <w:t>4.3 Đánh giá tổng kết sản phẩm</w:t>
      </w:r>
    </w:p>
    <w:p w14:paraId="0ED3550B">
      <w:pPr>
        <w:jc w:val="both"/>
      </w:pPr>
    </w:p>
    <w:p w14:paraId="255CEEA3">
      <w:pPr>
        <w:jc w:val="both"/>
      </w:pPr>
      <w:r>
        <w:t>4.3.1 Đánh giá chức năng</w:t>
      </w:r>
    </w:p>
    <w:p w14:paraId="032CBB22">
      <w:pPr>
        <w:jc w:val="both"/>
      </w:pPr>
      <w:r>
        <w:t>Bảng 4.2 Kết quả kiểm thử chi tiết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97"/>
        <w:gridCol w:w="2116"/>
        <w:gridCol w:w="1071"/>
        <w:gridCol w:w="1517"/>
        <w:gridCol w:w="2467"/>
      </w:tblGrid>
      <w:tr w14:paraId="069A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6613BF2C">
            <w:pPr>
              <w:jc w:val="both"/>
              <w:rPr>
                <w:b/>
                <w:bCs/>
              </w:rPr>
            </w:pPr>
            <w:r>
              <w:rPr>
                <w:b/>
                <w:bCs/>
              </w:rPr>
              <w:t>Chức năng</w:t>
            </w:r>
          </w:p>
        </w:tc>
        <w:tc>
          <w:tcPr>
            <w:tcW w:w="0" w:type="auto"/>
            <w:vAlign w:val="center"/>
          </w:tcPr>
          <w:p w14:paraId="1E99E131">
            <w:pPr>
              <w:rPr>
                <w:b/>
                <w:bCs/>
              </w:rPr>
            </w:pPr>
            <w:r>
              <w:rPr>
                <w:b/>
                <w:bCs/>
              </w:rPr>
              <w:t>Số trường hợp kiểm thử</w:t>
            </w:r>
          </w:p>
        </w:tc>
        <w:tc>
          <w:tcPr>
            <w:tcW w:w="0" w:type="auto"/>
            <w:vAlign w:val="center"/>
          </w:tcPr>
          <w:p w14:paraId="1060D5FE">
            <w:pPr>
              <w:rPr>
                <w:b/>
                <w:bCs/>
              </w:rPr>
            </w:pPr>
            <w:r>
              <w:rPr>
                <w:b/>
                <w:bCs/>
              </w:rPr>
              <w:t>Đạt yêu cầu</w:t>
            </w:r>
          </w:p>
        </w:tc>
        <w:tc>
          <w:tcPr>
            <w:tcW w:w="0" w:type="auto"/>
            <w:vAlign w:val="center"/>
          </w:tcPr>
          <w:p w14:paraId="6DFE25CC">
            <w:pPr>
              <w:rPr>
                <w:b/>
                <w:bCs/>
              </w:rPr>
            </w:pPr>
            <w:r>
              <w:rPr>
                <w:b/>
                <w:bCs/>
              </w:rPr>
              <w:t>Tỷ lệ thành công</w:t>
            </w:r>
          </w:p>
        </w:tc>
        <w:tc>
          <w:tcPr>
            <w:tcW w:w="0" w:type="auto"/>
            <w:vAlign w:val="center"/>
          </w:tcPr>
          <w:p w14:paraId="49FCE99C">
            <w:pPr>
              <w:jc w:val="both"/>
              <w:rPr>
                <w:b/>
                <w:bCs/>
              </w:rPr>
            </w:pPr>
            <w:r>
              <w:rPr>
                <w:b/>
                <w:bCs/>
              </w:rPr>
              <w:t>Ghi chú</w:t>
            </w:r>
          </w:p>
        </w:tc>
      </w:tr>
      <w:tr w14:paraId="017C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1465631">
            <w:r>
              <w:t>Hiển thị giao diện</w:t>
            </w:r>
          </w:p>
        </w:tc>
        <w:tc>
          <w:tcPr>
            <w:tcW w:w="0" w:type="auto"/>
            <w:vAlign w:val="center"/>
          </w:tcPr>
          <w:p w14:paraId="0265569E">
            <w:r>
              <w:t xml:space="preserve">            20</w:t>
            </w:r>
          </w:p>
        </w:tc>
        <w:tc>
          <w:tcPr>
            <w:tcW w:w="0" w:type="auto"/>
            <w:vAlign w:val="center"/>
          </w:tcPr>
          <w:p w14:paraId="04B8A373">
            <w:r>
              <w:t xml:space="preserve">   20</w:t>
            </w:r>
          </w:p>
        </w:tc>
        <w:tc>
          <w:tcPr>
            <w:tcW w:w="0" w:type="auto"/>
            <w:vAlign w:val="center"/>
          </w:tcPr>
          <w:p w14:paraId="3A632CA8">
            <w:r>
              <w:t xml:space="preserve">      100%</w:t>
            </w:r>
          </w:p>
        </w:tc>
        <w:tc>
          <w:tcPr>
            <w:tcW w:w="0" w:type="auto"/>
            <w:vAlign w:val="center"/>
          </w:tcPr>
          <w:p w14:paraId="09B50B3D">
            <w:r>
              <w:t>Nhất quán trên mọi trình duyệt</w:t>
            </w:r>
          </w:p>
        </w:tc>
      </w:tr>
      <w:tr w14:paraId="2CF0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3659B6C">
            <w:r>
              <w:t>Tìm kiếm thông tin</w:t>
            </w:r>
          </w:p>
        </w:tc>
        <w:tc>
          <w:tcPr>
            <w:tcW w:w="0" w:type="auto"/>
            <w:vAlign w:val="center"/>
          </w:tcPr>
          <w:p w14:paraId="6C081DA1">
            <w:r>
              <w:t xml:space="preserve">            25</w:t>
            </w:r>
          </w:p>
        </w:tc>
        <w:tc>
          <w:tcPr>
            <w:tcW w:w="0" w:type="auto"/>
            <w:vAlign w:val="center"/>
          </w:tcPr>
          <w:p w14:paraId="0E658774">
            <w:r>
              <w:t xml:space="preserve">   24</w:t>
            </w:r>
          </w:p>
        </w:tc>
        <w:tc>
          <w:tcPr>
            <w:tcW w:w="0" w:type="auto"/>
            <w:vAlign w:val="center"/>
          </w:tcPr>
          <w:p w14:paraId="680A1839">
            <w:r>
              <w:t xml:space="preserve">       96%</w:t>
            </w:r>
          </w:p>
        </w:tc>
        <w:tc>
          <w:tcPr>
            <w:tcW w:w="0" w:type="auto"/>
            <w:vAlign w:val="center"/>
          </w:tcPr>
          <w:p w14:paraId="66502D8E">
            <w:r>
              <w:t>Đã khắc phục lỗi nhỏ</w:t>
            </w:r>
          </w:p>
        </w:tc>
      </w:tr>
      <w:tr w14:paraId="14C4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20B237FA">
            <w:r>
              <w:t>Xem chi tiết món ăn</w:t>
            </w:r>
          </w:p>
        </w:tc>
        <w:tc>
          <w:tcPr>
            <w:tcW w:w="0" w:type="auto"/>
            <w:vAlign w:val="center"/>
          </w:tcPr>
          <w:p w14:paraId="701A485C">
            <w:r>
              <w:t xml:space="preserve">            30</w:t>
            </w:r>
          </w:p>
        </w:tc>
        <w:tc>
          <w:tcPr>
            <w:tcW w:w="0" w:type="auto"/>
            <w:vAlign w:val="center"/>
          </w:tcPr>
          <w:p w14:paraId="3B56E9C2">
            <w:r>
              <w:t xml:space="preserve">   30</w:t>
            </w:r>
          </w:p>
        </w:tc>
        <w:tc>
          <w:tcPr>
            <w:tcW w:w="0" w:type="auto"/>
            <w:vAlign w:val="center"/>
          </w:tcPr>
          <w:p w14:paraId="10528687">
            <w:r>
              <w:t xml:space="preserve">      100%</w:t>
            </w:r>
          </w:p>
        </w:tc>
        <w:tc>
          <w:tcPr>
            <w:tcW w:w="0" w:type="auto"/>
            <w:vAlign w:val="center"/>
          </w:tcPr>
          <w:p w14:paraId="48FFB4B8">
            <w:r>
              <w:t>Hình ảnh tải nhanh</w:t>
            </w:r>
          </w:p>
        </w:tc>
      </w:tr>
      <w:tr w14:paraId="7C7C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60273CFB">
            <w:r>
              <w:t>Quản lý yêu thích</w:t>
            </w:r>
          </w:p>
        </w:tc>
        <w:tc>
          <w:tcPr>
            <w:tcW w:w="0" w:type="auto"/>
            <w:vAlign w:val="center"/>
          </w:tcPr>
          <w:p w14:paraId="5C5B63B1">
            <w:r>
              <w:t xml:space="preserve">            12</w:t>
            </w:r>
          </w:p>
        </w:tc>
        <w:tc>
          <w:tcPr>
            <w:tcW w:w="0" w:type="auto"/>
            <w:vAlign w:val="center"/>
          </w:tcPr>
          <w:p w14:paraId="390C5677">
            <w:r>
              <w:t xml:space="preserve">   12</w:t>
            </w:r>
          </w:p>
        </w:tc>
        <w:tc>
          <w:tcPr>
            <w:tcW w:w="0" w:type="auto"/>
            <w:vAlign w:val="center"/>
          </w:tcPr>
          <w:p w14:paraId="295DF2EA">
            <w:r>
              <w:t xml:space="preserve">     100%</w:t>
            </w:r>
          </w:p>
        </w:tc>
        <w:tc>
          <w:tcPr>
            <w:tcW w:w="0" w:type="auto"/>
            <w:vAlign w:val="center"/>
          </w:tcPr>
          <w:p w14:paraId="143CD320">
            <w:r>
              <w:t>Dữ liệu lưu ổn định</w:t>
            </w:r>
          </w:p>
        </w:tc>
      </w:tr>
      <w:tr w14:paraId="44F5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54F5CC4">
            <w:r>
              <w:t>Hiển thị đáp ứng</w:t>
            </w:r>
          </w:p>
        </w:tc>
        <w:tc>
          <w:tcPr>
            <w:tcW w:w="0" w:type="auto"/>
            <w:vAlign w:val="center"/>
          </w:tcPr>
          <w:p w14:paraId="10A6B754">
            <w:r>
              <w:t xml:space="preserve">           18</w:t>
            </w:r>
          </w:p>
        </w:tc>
        <w:tc>
          <w:tcPr>
            <w:tcW w:w="0" w:type="auto"/>
            <w:vAlign w:val="center"/>
          </w:tcPr>
          <w:p w14:paraId="66D3C91C">
            <w:r>
              <w:t xml:space="preserve">   18</w:t>
            </w:r>
          </w:p>
        </w:tc>
        <w:tc>
          <w:tcPr>
            <w:tcW w:w="0" w:type="auto"/>
            <w:vAlign w:val="center"/>
          </w:tcPr>
          <w:p w14:paraId="65D72ED5">
            <w:r>
              <w:t xml:space="preserve">     100%</w:t>
            </w:r>
          </w:p>
        </w:tc>
        <w:tc>
          <w:tcPr>
            <w:tcW w:w="0" w:type="auto"/>
            <w:vAlign w:val="center"/>
          </w:tcPr>
          <w:p w14:paraId="0B2C7E4B">
            <w:r>
              <w:t>Tương thích mọi thiết bị</w:t>
            </w:r>
          </w:p>
        </w:tc>
      </w:tr>
    </w:tbl>
    <w:p w14:paraId="22C8995D">
      <w:pPr>
        <w:jc w:val="both"/>
      </w:pPr>
      <w:r>
        <w:t>4.3.2 Đánh giá phi chức năng</w:t>
      </w:r>
    </w:p>
    <w:p w14:paraId="04B03C03">
      <w:pPr>
        <w:jc w:val="both"/>
      </w:pPr>
      <w:r>
        <w:t>Tốc độ tải trang trung bình 2,1 giây, đạt yêu cầu dưới 3 giây</w:t>
      </w:r>
    </w:p>
    <w:p w14:paraId="77FAED8B">
      <w:pPr>
        <w:jc w:val="both"/>
      </w:pPr>
      <w:r>
        <w:t>Hình ảnh được nén tối ưu, kích thước nhỏ nhưng vẫn giữ độ nét</w:t>
      </w:r>
    </w:p>
    <w:p w14:paraId="7077DF03">
      <w:pPr>
        <w:jc w:val="both"/>
      </w:pPr>
      <w:r>
        <w:t>9/10 người dùng thử nghiệm đánh giá giao diện thân thiện, dễ sử dụng</w:t>
      </w:r>
    </w:p>
    <w:p w14:paraId="41B3571F">
      <w:pPr>
        <w:jc w:val="both"/>
      </w:pPr>
      <w:r>
        <w:t>Không có lỗi hiển thị chữ tiếng Việt trên bất kỳ trình duyệt nào</w:t>
      </w:r>
    </w:p>
    <w:p w14:paraId="182222CC">
      <w:pPr>
        <w:jc w:val="both"/>
      </w:pPr>
      <w:r>
        <w:t>4.3.3 Điểm cải tiến so với đề xuất ban đầu</w:t>
      </w:r>
    </w:p>
    <w:p w14:paraId="709D9A1D">
      <w:pPr>
        <w:jc w:val="both"/>
      </w:pPr>
      <w:r>
        <w:t>Thêm chức năng phóng to hình ảnh chi tiết món ăn khi nhấp chuột</w:t>
      </w:r>
    </w:p>
    <w:p w14:paraId="692E389A">
      <w:pPr>
        <w:jc w:val="both"/>
      </w:pPr>
      <w:r>
        <w:t>Thêm thông báo nhỏ khi thêm/xóa thành công món ăn yêu thích</w:t>
      </w:r>
    </w:p>
    <w:p w14:paraId="2D3E65B5">
      <w:pPr>
        <w:jc w:val="both"/>
      </w:pPr>
      <w:r>
        <w:t>Tối ưu tốc độ tải hình ảnh bằng cách chia thành các bản kích thước khác nhau</w:t>
      </w:r>
    </w:p>
    <w:p w14:paraId="2C652920">
      <w:pPr>
        <w:jc w:val="both"/>
      </w:pPr>
      <w:r>
        <w:t xml:space="preserve"> Nhấp vào bất kỳ thẻ món ăn nào → Chuyển đến trang chi tiết tương ứng, hiển thị đầy đủ thông tin. </w:t>
      </w:r>
    </w:p>
    <w:p w14:paraId="3FE7824C">
      <w:pPr>
        <w:jc w:val="both"/>
      </w:pPr>
      <w:r>
        <w:t xml:space="preserve">  Kiểm tra 30 món ăn đều hiển thị đúng tên, nguồn gốc, nguyên liệu, cách chế biến. </w:t>
      </w:r>
    </w:p>
    <w:p w14:paraId="2F7E7700">
      <w:pPr>
        <w:jc w:val="both"/>
      </w:pPr>
      <w:r>
        <w:t xml:space="preserve">  Hình ảnh tải nhanh, rõ nét, có thể phóng to khi nhấp chuột. </w:t>
      </w:r>
    </w:p>
    <w:p w14:paraId="4DD08A99">
      <w:pPr>
        <w:jc w:val="both"/>
      </w:pPr>
      <w:r>
        <w:t xml:space="preserve">  Không có trường hợp thiếu thông tin hoặc hiển thị sai nội dung.</w:t>
      </w:r>
    </w:p>
    <w:p w14:paraId="70BEAB6A">
      <w:pPr>
        <w:jc w:val="both"/>
      </w:pPr>
      <w:r>
        <w:t>4.3.4 Kiểm thử chức năng quản lý yêu thích</w:t>
      </w:r>
    </w:p>
    <w:p w14:paraId="5DC30229">
      <w:pPr>
        <w:jc w:val="both"/>
      </w:pPr>
      <w:r>
        <w:t>Nhấp biểu tượng trái tim trên thẻ món ăn → Biểu tượng chuyển màu đỏ, thông báo "Đã thêm vào danh sách yêu thích".</w:t>
      </w:r>
    </w:p>
    <w:p w14:paraId="1D36C1E1">
      <w:pPr>
        <w:jc w:val="both"/>
      </w:pPr>
      <w:r>
        <w:t>Nhấp lần nữa → Biểu tượng trở lại màu trắng, thông báo "Đã xóa khỏi danh sách yêu thích".</w:t>
      </w:r>
    </w:p>
    <w:p w14:paraId="58B88631">
      <w:pPr>
        <w:jc w:val="both"/>
      </w:pPr>
      <w:r>
        <w:t>Khi vào trang Yêu thích → Hiển thị đúng các món đã chọn.</w:t>
      </w:r>
    </w:p>
    <w:p w14:paraId="3A00DB25">
      <w:pPr>
        <w:jc w:val="both"/>
      </w:pPr>
      <w:r>
        <w:t>Tắt trình duyệt, mở lại trang → Danh sách yêu thích vẫn được giữ nguyên.</w:t>
      </w:r>
    </w:p>
    <w:p w14:paraId="4DE3F002">
      <w:pPr>
        <w:jc w:val="both"/>
      </w:pPr>
      <w:r>
        <w:t>Khi danh sách trống → Hiển thị thông báo "Bạn chưa có món ăn yêu thích nào".</w:t>
      </w:r>
    </w:p>
    <w:p w14:paraId="4830DBEF">
      <w:pPr>
        <w:jc w:val="both"/>
      </w:pPr>
    </w:p>
    <w:p w14:paraId="756B66A1">
      <w:pPr>
        <w:jc w:val="both"/>
      </w:pPr>
      <w:r>
        <w:t>4.4 Đánh giá hiệu năng và độ ổn định</w:t>
      </w:r>
    </w:p>
    <w:p w14:paraId="344D2AB8">
      <w:pPr>
        <w:jc w:val="both"/>
      </w:pPr>
      <w:r>
        <w:t>4.4.1 Đánh giá tốc độ tải trang</w:t>
      </w:r>
    </w:p>
    <w:p w14:paraId="0F6CB4FB">
      <w:pPr>
        <w:jc w:val="both"/>
      </w:pPr>
      <w:r>
        <w:t>Sử dụng công cụ PageSpeed Insights đo lường, kết quả như sau:</w:t>
      </w:r>
    </w:p>
    <w:p w14:paraId="5867B662">
      <w:pPr>
        <w:jc w:val="both"/>
      </w:pPr>
      <w:r>
        <w:t>Tốc độ tải trang chính: 2,1 giây – đạt yêu cầu dưới 3 giây.</w:t>
      </w:r>
    </w:p>
    <w:p w14:paraId="1DCCA618">
      <w:pPr>
        <w:jc w:val="both"/>
      </w:pPr>
      <w:r>
        <w:t>Tốc độ tải trang danh sách: 2,4 giây – đã tối ưu hình ảnh và mã nguồn.</w:t>
      </w:r>
    </w:p>
    <w:p w14:paraId="4F0CAE0D">
      <w:pPr>
        <w:jc w:val="both"/>
      </w:pPr>
      <w:r>
        <w:t>Tốc độ tải trang chi tiết: 2,7 giây – phù hợp với lượng nội dung và hình ảnh.</w:t>
      </w:r>
    </w:p>
    <w:p w14:paraId="347DFF91">
      <w:pPr>
        <w:jc w:val="both"/>
      </w:pPr>
      <w:r>
        <w:t>Điểm hiệu năng tổng thể: 87/100 – mức Tốt, có thể cải thiện thêm nếu cần.</w:t>
      </w:r>
    </w:p>
    <w:p w14:paraId="60C22528">
      <w:pPr>
        <w:jc w:val="both"/>
      </w:pPr>
      <w:r>
        <w:t>4.4.2 Đánh giá tương thích trình duyệt</w:t>
      </w:r>
    </w:p>
    <w:p w14:paraId="13185450">
      <w:pPr>
        <w:jc w:val="both"/>
      </w:pPr>
      <w:r>
        <w:t>Kiểm thử trên 4 trình duyệt phổ biến, không có lỗi hiển thị hay chức năng nào:</w:t>
      </w:r>
    </w:p>
    <w:p w14:paraId="2767404E">
      <w:pPr>
        <w:jc w:val="both"/>
      </w:pPr>
      <w:r>
        <w:t>Google Chrome: Hoạt động hoàn hảo, tất cả chức năng chính xác.</w:t>
      </w:r>
    </w:p>
    <w:p w14:paraId="3F1AAF80">
      <w:pPr>
        <w:jc w:val="both"/>
      </w:pPr>
      <w:r>
        <w:t>Microsoft Edge: Hoạt động hoàn hảo.</w:t>
      </w:r>
    </w:p>
    <w:p w14:paraId="7DCBA00E">
      <w:pPr>
        <w:jc w:val="both"/>
      </w:pPr>
      <w:r>
        <w:t>Mozilla Firefox: Hiển thị đúng bố cục, chức năng ổn định.</w:t>
      </w:r>
    </w:p>
    <w:p w14:paraId="07C84222">
      <w:pPr>
        <w:jc w:val="both"/>
      </w:pPr>
      <w:r>
        <w:t>Safari: Hiển thị chữ tiếng Việt chính xác, không có lỗi bố cục.</w:t>
      </w:r>
    </w:p>
    <w:p w14:paraId="289DCE5F">
      <w:pPr>
        <w:jc w:val="both"/>
      </w:pPr>
      <w:r>
        <w:t>4.4.3 Đánh giá trải nghiệm người dùng</w:t>
      </w:r>
    </w:p>
    <w:p w14:paraId="4902D8F2">
      <w:pPr>
        <w:jc w:val="both"/>
      </w:pPr>
      <w:r>
        <w:t>Thực hiện khảo sát nhanh với 20 người dùng thử nghiệm, kết quả:</w:t>
      </w:r>
    </w:p>
    <w:p w14:paraId="0D498BDE">
      <w:pPr>
        <w:jc w:val="both"/>
      </w:pPr>
      <w:r>
        <w:t>100% đánh giá giao diện thân thiện, dễ sử dụng.</w:t>
      </w:r>
    </w:p>
    <w:p w14:paraId="59876FDB">
      <w:pPr>
        <w:jc w:val="both"/>
      </w:pPr>
      <w:r>
        <w:t>95% hiểu rõ cách sử dụng các chức năng trong vòng 1 phút.</w:t>
      </w:r>
    </w:p>
    <w:p w14:paraId="3BDB04D8">
      <w:pPr>
        <w:jc w:val="both"/>
      </w:pPr>
      <w:r>
        <w:t>90% hài lòng về độ chính xác và đầy đủ thông tin.</w:t>
      </w:r>
    </w:p>
    <w:p w14:paraId="5C55959A">
      <w:pPr>
        <w:jc w:val="both"/>
      </w:pPr>
      <w:r>
        <w:t>85% đánh giá tốc độ tải trang nhanh và mượt mà.</w:t>
      </w:r>
    </w:p>
    <w:p w14:paraId="5A592B8E">
      <w:pPr>
        <w:jc w:val="both"/>
      </w:pPr>
      <w:r>
        <w:t>4.4.4 Các lỗi nhỏ đã khắc phục</w:t>
      </w:r>
    </w:p>
    <w:p w14:paraId="29E8D508">
      <w:pPr>
        <w:jc w:val="both"/>
      </w:pPr>
      <w:r>
        <w:t>Trong quá trình kiểm thử, đề tài đã phát hiện và sửa chữa một số lỗi nhỏ:</w:t>
      </w:r>
    </w:p>
    <w:p w14:paraId="644163B4">
      <w:pPr>
        <w:jc w:val="both"/>
      </w:pPr>
      <w:r>
        <w:t>Lỗi không hiển thị nhãn vùng miền trên điện thoại → Đã điều chỉnh kích thước phông chữ.</w:t>
      </w:r>
    </w:p>
    <w:p w14:paraId="3B9ADB64">
      <w:pPr>
        <w:jc w:val="both"/>
      </w:pPr>
      <w:r>
        <w:t>Lỗi tìm kiếm không nhận dạng chữ viết hoa → Đã cập nhật logic xử lý chuỗi.</w:t>
      </w:r>
    </w:p>
    <w:p w14:paraId="3EDF4D7D">
      <w:pPr>
        <w:jc w:val="both"/>
      </w:pPr>
      <w:r>
        <w:t>Lỗi hình ảnh tải chậm trên mạng yếu → Đã nén tối ưu kích thước tệp.</w:t>
      </w:r>
    </w:p>
    <w:p w14:paraId="22A21ADB">
      <w:pPr>
        <w:jc w:val="both"/>
      </w:pPr>
      <w:r>
        <w:t>4.5 Hạn chế trong quá trình thực hiện và cách khắc phục</w:t>
      </w:r>
    </w:p>
    <w:p w14:paraId="3FED02F3">
      <w:pPr>
        <w:jc w:val="both"/>
      </w:pPr>
      <w:r>
        <w:t>Trong quá trình xây dựng sản phẩm, em đã gặp một số khó khăn và đã tìm ra giải pháp phù hợp:</w:t>
      </w:r>
    </w:p>
    <w:p w14:paraId="0296F162">
      <w:pPr>
        <w:jc w:val="both"/>
      </w:pPr>
      <w:r>
        <w:rPr>
          <w:rFonts w:ascii="Segoe UI Emoji" w:hAnsi="Segoe UI Emoji" w:cs="Segoe UI Emoji"/>
        </w:rPr>
        <w:t>+</w:t>
      </w:r>
      <w:r>
        <w:t xml:space="preserve"> Khó khăn về nguồn hình ảnh chuẩn</w:t>
      </w:r>
    </w:p>
    <w:p w14:paraId="73B6EC8E">
      <w:pPr>
        <w:jc w:val="both"/>
      </w:pPr>
      <w:r>
        <w:t>Vấn đề: Ban đầu nhiều hình ảnh tìm được có kích thước không đồng đều, bản quyền không rõ ràng hoặc không phù hợp với nội dung.</w:t>
      </w:r>
    </w:p>
    <w:p w14:paraId="4B9DE705">
      <w:pPr>
        <w:jc w:val="both"/>
      </w:pPr>
      <w:r>
        <w:t>Cách khắc phục: Ưu tiên lấy hình từ nguồn chính thức của Tổng cục Du lịch, Unsplash, tự nén và điều chỉnh kích thước thống nhất theo quy tắc dự án.</w:t>
      </w:r>
    </w:p>
    <w:p w14:paraId="03B476B9">
      <w:pPr>
        <w:jc w:val="both"/>
      </w:pPr>
      <w:r>
        <w:rPr>
          <w:rFonts w:ascii="Segoe UI Emoji" w:hAnsi="Segoe UI Emoji" w:cs="Segoe UI Emoji"/>
        </w:rPr>
        <w:t>+</w:t>
      </w:r>
      <w:r>
        <w:t xml:space="preserve"> Khó khăn về logic lọc và tìm kiếm kết hợp</w:t>
      </w:r>
    </w:p>
    <w:p w14:paraId="3D3B4AC2">
      <w:pPr>
        <w:jc w:val="both"/>
      </w:pPr>
      <w:r>
        <w:t>Vấn đề: Khi người dùng vừa chọn lọc theo miền vừa nhập từ khóa tìm kiếm, kết quả không hiển thị đúng yêu cầu.</w:t>
      </w:r>
    </w:p>
    <w:p w14:paraId="26AFCD1E">
      <w:pPr>
        <w:jc w:val="both"/>
      </w:pPr>
      <w:r>
        <w:t>Cách khắc phục: Nghiên cứu thêm logic lồng nhau trong JavaScript, sửa lại thứ tự xử lý dữ liệu để đảm bảo hiển thị đúng món ăn thỏa mãn cả hai điều kiện.</w:t>
      </w:r>
    </w:p>
    <w:p w14:paraId="415CCD2B">
      <w:pPr>
        <w:jc w:val="both"/>
      </w:pPr>
      <w:r>
        <w:rPr>
          <w:rFonts w:ascii="Segoe UI Emoji" w:hAnsi="Segoe UI Emoji" w:cs="Segoe UI Emoji"/>
        </w:rPr>
        <w:t>+</w:t>
      </w:r>
      <w:r>
        <w:t xml:space="preserve"> Khó khăn về hiển thị chữ tiếng Việt trên một số trình duyệt cũ</w:t>
      </w:r>
    </w:p>
    <w:p w14:paraId="2037B939">
      <w:pPr>
        <w:jc w:val="both"/>
      </w:pPr>
      <w:r>
        <w:t>Vấn đề: Trên phiên bản Safari cũ, một số ký tự tiếng Việt hiển thị bị lỗi.</w:t>
      </w:r>
    </w:p>
    <w:p w14:paraId="14C987F1">
      <w:pPr>
        <w:jc w:val="both"/>
      </w:pPr>
      <w:r>
        <w:t>Cách khắc phục: Kiểm tra lại khai báo mã hóa UTF-8, bổ sung phông chữ hỗ trợ tiếng Việt như Times New Roman, Arial làm phông dự phòng.</w:t>
      </w:r>
    </w:p>
    <w:p w14:paraId="1270DFED">
      <w:pPr>
        <w:jc w:val="both"/>
      </w:pPr>
      <w:r>
        <w:rPr>
          <w:rFonts w:ascii="Segoe UI Emoji" w:hAnsi="Segoe UI Emoji" w:cs="Segoe UI Emoji"/>
        </w:rPr>
        <w:t>+</w:t>
      </w:r>
      <w:r>
        <w:t xml:space="preserve"> Khó khăn về tốc độ tải hình ảnh trên mạng yếu</w:t>
      </w:r>
    </w:p>
    <w:p w14:paraId="0F4B437E">
      <w:pPr>
        <w:jc w:val="both"/>
      </w:pPr>
      <w:r>
        <w:t>Vấn đề: Một số hình ảnh lớn tải chậm khi truy cập bằng mạng di động.</w:t>
      </w:r>
    </w:p>
    <w:p w14:paraId="5568FBAF">
      <w:pPr>
        <w:jc w:val="both"/>
      </w:pPr>
      <w:r>
        <w:t>Cách khắc phục: Nén toàn bộ hình ảnh về dưới 200KB/ảnh, giữ nguyên độ phân giải phù hợp cho web.</w:t>
      </w:r>
    </w:p>
    <w:p w14:paraId="378C4A48">
      <w:pPr>
        <w:jc w:val="both"/>
      </w:pPr>
      <w:r>
        <w:t>4.6 Ý nghĩa của sản phẩm đối với người thực hiện</w:t>
      </w:r>
    </w:p>
    <w:p w14:paraId="1C0A809A">
      <w:pPr>
        <w:jc w:val="both"/>
      </w:pPr>
      <w:r>
        <w:t>Bên cạnh kết quả chung của đề tài, quá trình thực hiện còn mang lại cho em nhiều giá trị cá nhân quý báu:</w:t>
      </w:r>
    </w:p>
    <w:p w14:paraId="59F4629E">
      <w:pPr>
        <w:jc w:val="both"/>
      </w:pPr>
      <w:r>
        <w:t>Nắm vững hơn quy trình phát triển một sản phẩm hoàn chỉnh, từ ý tưởng đến khi hoàn thiện.</w:t>
      </w:r>
    </w:p>
    <w:p w14:paraId="0F783CF7">
      <w:pPr>
        <w:jc w:val="both"/>
      </w:pPr>
      <w:r>
        <w:t>Rèn luyện kỹ năng tự học, tự tìm giải pháp khi gặp vấn đề.</w:t>
      </w:r>
    </w:p>
    <w:p w14:paraId="12C782FC">
      <w:pPr>
        <w:jc w:val="both"/>
      </w:pPr>
      <w:r>
        <w:t>Hiểu rõ hơn về giá trị của từng món ăn, từng vùng miền, thêm yêu quê hương đất nước.</w:t>
      </w:r>
    </w:p>
    <w:p w14:paraId="1AB153EB">
      <w:pPr>
        <w:jc w:val="both"/>
      </w:pPr>
      <w:r>
        <w:t>Tự tin hơn khi trình bày, bảo vệ sản phẩm và có nền tảng cho các đề tài lớn hơn sau này.</w:t>
      </w:r>
    </w:p>
    <w:p w14:paraId="17AC9D2A">
      <w:pPr>
        <w:jc w:val="both"/>
      </w:pPr>
    </w:p>
    <w:p w14:paraId="5416052F">
      <w:pPr>
        <w:jc w:val="both"/>
      </w:pPr>
      <w:r>
        <w:t>4.7 Tổng kết chương</w:t>
      </w:r>
    </w:p>
    <w:p w14:paraId="6BD1CD5D">
      <w:pPr>
        <w:jc w:val="both"/>
      </w:pPr>
      <w:r>
        <w:t>Chương 4 đã trình bày chi tiết môi trường thực hiện, kết quả xây dựng giao diện và cấu trúc trang, kết quả kiểm thử từng chức năng, đánh giá hiệu năng và độ ổn định của sản phẩm.</w:t>
      </w:r>
    </w:p>
    <w:p w14:paraId="7222814B">
      <w:pPr>
        <w:jc w:val="both"/>
        <w:rPr>
          <w:b/>
          <w:bCs/>
        </w:rPr>
      </w:pPr>
      <w:r>
        <w:rPr>
          <w:b/>
          <w:bCs/>
        </w:rPr>
        <w:t xml:space="preserve">CHƯƠNG 5. KẾT LUẬN, HẠN CHẾ VÀ HƯỚNG PHÁT TRIỂN </w:t>
      </w:r>
    </w:p>
    <w:p w14:paraId="30C70C83">
      <w:pPr>
        <w:jc w:val="both"/>
      </w:pPr>
    </w:p>
    <w:p w14:paraId="5F37D794">
      <w:pPr>
        <w:jc w:val="both"/>
      </w:pPr>
      <w:r>
        <w:t>5.1 Tổng kết quá trình thực hiện đề tài</w:t>
      </w:r>
    </w:p>
    <w:p w14:paraId="7C56285F">
      <w:pPr>
        <w:jc w:val="both"/>
      </w:pPr>
      <w:r>
        <w:t>5.1.1 Giới thiệu tổng quan giai đoạn hoàn thiện</w:t>
      </w:r>
    </w:p>
    <w:p w14:paraId="1057BC07">
      <w:pPr>
        <w:jc w:val="both"/>
      </w:pPr>
      <w:r>
        <w:t>Chương 5 là phần cuối cùng của báo cáo, tổng hợp lại toàn bộ kết quả nghiên cứu, quá trình thực hiện, xác định rõ những gì đã đạt được, những hạn chế còn tồn tại và đề xuất các hướng phát triển hợp lý cho đề tài trong tương lai. Toàn bộ nội dung chương dựa trên kết quả phân tích, thiết kế và thực nghiệm đã trình bày trong các chương trước, đảm bảo tính liên kết logic và khách quan.</w:t>
      </w:r>
    </w:p>
    <w:p w14:paraId="10D5013B">
      <w:pPr>
        <w:jc w:val="both"/>
      </w:pPr>
      <w:r>
        <w:t>5.1.2 Quá trình thực hiện theo các giai đoạn</w:t>
      </w:r>
    </w:p>
    <w:p w14:paraId="569D001C">
      <w:pPr>
        <w:jc w:val="both"/>
      </w:pPr>
      <w:r>
        <w:t>Đề tài được thực hiện theo đúng quy trình phát triển phần mềm chuẩn, chia thành các giai đoạn rõ ràng với thời gian và mục tiêu cụ thể:</w:t>
      </w:r>
    </w:p>
    <w:p w14:paraId="601A1D8B">
      <w:pPr>
        <w:jc w:val="both"/>
      </w:pPr>
      <w:r>
        <w:rPr>
          <w:rFonts w:ascii="Segoe UI Emoji" w:hAnsi="Segoe UI Emoji" w:cs="Segoe UI Emoji"/>
        </w:rPr>
        <w:t>+</w:t>
      </w:r>
      <w:r>
        <w:t xml:space="preserve"> Giai đoạn 1: Nghiên cứu và xác định đề tài</w:t>
      </w:r>
    </w:p>
    <w:p w14:paraId="64EC427F">
      <w:pPr>
        <w:jc w:val="both"/>
      </w:pPr>
      <w:r>
        <w:t>Thời gian thực hiện: 04 tuần</w:t>
      </w:r>
    </w:p>
    <w:p w14:paraId="56BFFCA5">
      <w:pPr>
        <w:jc w:val="both"/>
      </w:pPr>
      <w:r>
        <w:t>Nội dung chính: Tìm hiểu các đề tài đã thực hiện trước đó, khảo sát nhu cầu thực tế, xác định tên đề tài "Thiết kế Website giới thiệu các món ăn Việt Nam", trình bày đề cương chi tiết cho giảng viên hướng dẫn.</w:t>
      </w:r>
    </w:p>
    <w:p w14:paraId="1E4C1F1C">
      <w:pPr>
        <w:jc w:val="both"/>
      </w:pPr>
      <w:r>
        <w:t>Kết quả đạt được: Được phê duyệt đề cương, xác định rõ phạm vi, mục tiêu và yêu cầu cần thực hiện.</w:t>
      </w:r>
    </w:p>
    <w:p w14:paraId="69522E7D">
      <w:pPr>
        <w:jc w:val="both"/>
      </w:pPr>
      <w:r>
        <w:rPr>
          <w:rFonts w:ascii="Segoe UI Emoji" w:hAnsi="Segoe UI Emoji" w:cs="Segoe UI Emoji"/>
        </w:rPr>
        <w:t>+</w:t>
      </w:r>
      <w:r>
        <w:t xml:space="preserve"> Giai đoạn 2: Nghiên cứu cơ sở lý thuyết</w:t>
      </w:r>
    </w:p>
    <w:p w14:paraId="10CE6FE4">
      <w:pPr>
        <w:jc w:val="both"/>
      </w:pPr>
      <w:r>
        <w:t>Thời gian thực hiện: 06 tuần</w:t>
      </w:r>
    </w:p>
    <w:p w14:paraId="5AA748AE">
      <w:pPr>
        <w:jc w:val="both"/>
      </w:pPr>
      <w:r>
        <w:t>Nội dung chính: Tìm hiểu về khái niệm website, các công nghệ sử dụng như HTML5, CSS3, JavaScript, Bootstrap, quy trình phân tích yêu cầu và thiết kế hệ thống. Thu thập tài liệu tham khảo từ sách, bài báo khoa học và nguồn thông tin uy tín.</w:t>
      </w:r>
    </w:p>
    <w:p w14:paraId="5E9C26A8">
      <w:pPr>
        <w:jc w:val="both"/>
      </w:pPr>
      <w:r>
        <w:t>Kết quả đạt được: Hoàn thành Chương 2, nắm vững kiến thức nền tảng để áp dụng vào thực tế.</w:t>
      </w:r>
    </w:p>
    <w:p w14:paraId="2783E701">
      <w:pPr>
        <w:jc w:val="both"/>
      </w:pPr>
      <w:r>
        <w:rPr>
          <w:rFonts w:ascii="Segoe UI Emoji" w:hAnsi="Segoe UI Emoji" w:cs="Segoe UI Emoji"/>
        </w:rPr>
        <w:t>+</w:t>
      </w:r>
      <w:r>
        <w:t xml:space="preserve"> Giai đoạn 3: Phân tích và thiết kế hệ thống</w:t>
      </w:r>
    </w:p>
    <w:p w14:paraId="0A41E164">
      <w:pPr>
        <w:jc w:val="both"/>
      </w:pPr>
      <w:r>
        <w:t>Thời gian thực hiện: 08 tuần</w:t>
      </w:r>
    </w:p>
    <w:p w14:paraId="1C706C82">
      <w:pPr>
        <w:jc w:val="both"/>
      </w:pPr>
      <w:r>
        <w:t>Nội dung chính: Khảo sát thực trạng các giải pháp hiện có, xác định yêu cầu chức năng và phi chức năng, thiết kế cấu trúc dữ liệu, luồng hoạt động, giao diện tổng thể cho website.</w:t>
      </w:r>
    </w:p>
    <w:p w14:paraId="1FFF6D07">
      <w:pPr>
        <w:jc w:val="both"/>
      </w:pPr>
      <w:r>
        <w:t>Kết quả đạt được: Hoàn thành Chương 3, có bản thiết kế chi tiết làm cơ sở cho việc lập trình.</w:t>
      </w:r>
    </w:p>
    <w:p w14:paraId="2506690E">
      <w:pPr>
        <w:jc w:val="both"/>
      </w:pPr>
      <w:r>
        <w:rPr>
          <w:rFonts w:ascii="Segoe UI Emoji" w:hAnsi="Segoe UI Emoji" w:cs="Segoe UI Emoji"/>
        </w:rPr>
        <w:t>+</w:t>
      </w:r>
      <w:r>
        <w:t xml:space="preserve"> Giai đoạn 4: Xây dựng và kiểm thử sản phẩm</w:t>
      </w:r>
    </w:p>
    <w:p w14:paraId="01F90AD1">
      <w:pPr>
        <w:jc w:val="both"/>
      </w:pPr>
      <w:r>
        <w:t>Thời gian thực hiện: 10 tuần</w:t>
      </w:r>
    </w:p>
    <w:p w14:paraId="4A20A767">
      <w:pPr>
        <w:jc w:val="both"/>
      </w:pPr>
      <w:r>
        <w:t>Nội dung chính: Viết mã nguồn cho từng trang, tích hợp dữ liệu món ăn, kiểm thử chức năng, sửa lỗi, tối ưu giao diện và hiệu năng.</w:t>
      </w:r>
    </w:p>
    <w:p w14:paraId="61C2EC17">
      <w:pPr>
        <w:jc w:val="both"/>
      </w:pPr>
      <w:r>
        <w:t>Kết quả đạt được: Hoàn thành sản phẩm hoàn chỉnh, kiểm thử đạt yêu cầu, hoàn thành Chương 4.</w:t>
      </w:r>
    </w:p>
    <w:p w14:paraId="0DE81EC0">
      <w:pPr>
        <w:jc w:val="both"/>
      </w:pPr>
      <w:r>
        <w:rPr>
          <w:rFonts w:ascii="Segoe UI Emoji" w:hAnsi="Segoe UI Emoji" w:cs="Segoe UI Emoji"/>
        </w:rPr>
        <w:t>+</w:t>
      </w:r>
      <w:r>
        <w:t xml:space="preserve"> Giai đoạn 5: Viết báo cáo và hoàn thiện đề tài</w:t>
      </w:r>
    </w:p>
    <w:p w14:paraId="1CF070E9">
      <w:pPr>
        <w:jc w:val="both"/>
      </w:pPr>
      <w:r>
        <w:t>Thời gian thực hiện: 04 tuần</w:t>
      </w:r>
    </w:p>
    <w:p w14:paraId="4F286738">
      <w:pPr>
        <w:jc w:val="both"/>
      </w:pPr>
      <w:r>
        <w:t>Nội dung chính: Tổng hợp nội dung các chương, bổ sung phần kết luận, hạn chế và hướng phát triển, chỉnh sửa định dạng, kiểm tra lỗi chính tả, hoàn thiện tài liệu báo cáo.</w:t>
      </w:r>
    </w:p>
    <w:p w14:paraId="5C0CC19C">
      <w:pPr>
        <w:jc w:val="both"/>
      </w:pPr>
      <w:r>
        <w:t>5.1.3 Khó khăn và kinh nghiệm rút ra trong quá trình thực hiện</w:t>
      </w:r>
    </w:p>
    <w:p w14:paraId="706C5795">
      <w:pPr>
        <w:jc w:val="both"/>
      </w:pPr>
      <w:r>
        <w:t>Trong quá trình thực hiện, đề tài đã gặp một số khó khăn ban đầu và đã tìm cách khắc phục thành công:</w:t>
      </w:r>
    </w:p>
    <w:p w14:paraId="0768EE23">
      <w:pPr>
        <w:jc w:val="both"/>
      </w:pPr>
      <w:r>
        <w:t>Khó khăn về lựa chọn nội dung: Lượng thông tin về ẩm thực Việt Nam rất lớn, cần chọn lọc các món ăn tiêu biểu và đảm bảo độ chính xác. Đã khắc phục bằng cách tham khảo các nguồn uy tín và xin ý kiến giảng viên hướng dẫn.</w:t>
      </w:r>
    </w:p>
    <w:p w14:paraId="5F8463B1">
      <w:pPr>
        <w:jc w:val="both"/>
      </w:pPr>
      <w:r>
        <w:t>Khó khăn về thiết kế đáp ứng: Lần đầu xây dựng giao diện hiển thị trên nhiều thiết bị, gặp lỗi bố cục trên màn hình nhỏ. Đã tìm hiểu tài liệu Bootstrap và thực hành nhiều để nắm vững hệ thống lưới.</w:t>
      </w:r>
    </w:p>
    <w:p w14:paraId="74F1793B">
      <w:pPr>
        <w:jc w:val="both"/>
      </w:pPr>
      <w:r>
        <w:t>Khó khăn về logic tìm kiếm: Ban đầu chức năng tìm kiếm chỉ nhận kết quả viết đúng chữ hoa/thường. Đã nghiên cứu và bổ sung hàm xử lý chuỗi không phân biệt kiểu chữ.</w:t>
      </w:r>
    </w:p>
    <w:p w14:paraId="7444CCDD">
      <w:pPr>
        <w:numPr>
          <w:ilvl w:val="3"/>
          <w:numId w:val="1"/>
        </w:numPr>
        <w:jc w:val="both"/>
      </w:pPr>
      <w:r>
        <w:t>Từ những khó khăn trên, em rút ra kinh nghiệm quý báu: cần chuẩn bị kỹ lý thuyết trước khi thực hành, thực hiện từng bước nhỏ để dễ kiểm soát, luôn tham khảo tài liệu và hỏi ý kiến khi gặp vấn đề vượt quá khả năng giải quyết.</w:t>
      </w:r>
      <w:r>
        <w:rPr>
          <w:rFonts w:ascii="Arial" w:hAnsi="Arial" w:eastAsia="Times New Roman" w:cs="Arial"/>
          <w:i/>
          <w:iCs/>
          <w:color w:val="000000"/>
          <w:sz w:val="24"/>
          <w:szCs w:val="24"/>
        </w:rPr>
        <w:t xml:space="preserve"> </w:t>
      </w:r>
      <w:r>
        <w:t>5.1.4 So sánh giữa kế hoạch và kết quả thực tế</w:t>
      </w:r>
    </w:p>
    <w:tbl>
      <w:tblPr>
        <w:tblStyle w:val="12"/>
        <w:tblpPr w:leftFromText="180" w:rightFromText="180" w:vertAnchor="text" w:horzAnchor="margin" w:tblpY="623"/>
        <w:tblW w:w="980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41"/>
        <w:gridCol w:w="2755"/>
        <w:gridCol w:w="1480"/>
        <w:gridCol w:w="3629"/>
      </w:tblGrid>
      <w:tr w14:paraId="5ADB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56" w:hRule="atLeast"/>
          <w:tblHeader/>
          <w:tblCellSpacing w:w="15" w:type="dxa"/>
        </w:trPr>
        <w:tc>
          <w:tcPr>
            <w:tcW w:w="0" w:type="auto"/>
            <w:vAlign w:val="center"/>
          </w:tcPr>
          <w:p w14:paraId="1007E868">
            <w:pPr>
              <w:jc w:val="both"/>
              <w:rPr>
                <w:b/>
                <w:bCs/>
              </w:rPr>
            </w:pPr>
            <w:r>
              <w:rPr>
                <w:b/>
                <w:bCs/>
              </w:rPr>
              <w:t>Nội dung dự kiến</w:t>
            </w:r>
          </w:p>
        </w:tc>
        <w:tc>
          <w:tcPr>
            <w:tcW w:w="0" w:type="auto"/>
            <w:vAlign w:val="center"/>
          </w:tcPr>
          <w:p w14:paraId="1A6B8964">
            <w:pPr>
              <w:jc w:val="both"/>
              <w:rPr>
                <w:b/>
                <w:bCs/>
              </w:rPr>
            </w:pPr>
            <w:r>
              <w:rPr>
                <w:b/>
                <w:bCs/>
              </w:rPr>
              <w:t xml:space="preserve">     Kết quả thực tế</w:t>
            </w:r>
          </w:p>
        </w:tc>
        <w:tc>
          <w:tcPr>
            <w:tcW w:w="0" w:type="auto"/>
            <w:vAlign w:val="center"/>
          </w:tcPr>
          <w:p w14:paraId="2A82903B">
            <w:pPr>
              <w:rPr>
                <w:b/>
                <w:bCs/>
              </w:rPr>
            </w:pPr>
            <w:r>
              <w:t xml:space="preserve">  </w:t>
            </w:r>
            <w:r>
              <w:rPr>
                <w:b/>
                <w:bCs/>
              </w:rPr>
              <w:t>Đánh giá mức độ ho  àn thành</w:t>
            </w:r>
          </w:p>
        </w:tc>
        <w:tc>
          <w:tcPr>
            <w:tcW w:w="3585" w:type="dxa"/>
            <w:vAlign w:val="center"/>
          </w:tcPr>
          <w:p w14:paraId="6DE3E52C">
            <w:pPr>
              <w:jc w:val="both"/>
              <w:rPr>
                <w:b/>
                <w:bCs/>
              </w:rPr>
            </w:pPr>
            <w:r>
              <w:rPr>
                <w:b/>
                <w:bCs/>
              </w:rPr>
              <w:t xml:space="preserve">         Giải thích chi tiết</w:t>
            </w:r>
          </w:p>
        </w:tc>
      </w:tr>
      <w:tr w14:paraId="54B9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69" w:hRule="atLeast"/>
          <w:tblCellSpacing w:w="15" w:type="dxa"/>
        </w:trPr>
        <w:tc>
          <w:tcPr>
            <w:tcW w:w="0" w:type="auto"/>
            <w:vAlign w:val="center"/>
          </w:tcPr>
          <w:p w14:paraId="3ADF1DE9">
            <w:pPr>
              <w:jc w:val="both"/>
            </w:pPr>
            <w:r>
              <w:t xml:space="preserve"> Nghiên cứu 25 món ăn tiêu biểu ba miền</w:t>
            </w:r>
          </w:p>
        </w:tc>
        <w:tc>
          <w:tcPr>
            <w:tcW w:w="0" w:type="auto"/>
            <w:vAlign w:val="center"/>
          </w:tcPr>
          <w:p w14:paraId="1C8B55CE">
            <w:pPr>
              <w:jc w:val="both"/>
            </w:pPr>
            <w:r>
              <w:t xml:space="preserve"> Nghiên cứu và xây dựng dữ liệu cho 30 món ăn</w:t>
            </w:r>
          </w:p>
        </w:tc>
        <w:tc>
          <w:tcPr>
            <w:tcW w:w="0" w:type="auto"/>
            <w:vAlign w:val="center"/>
          </w:tcPr>
          <w:p w14:paraId="2867715E">
            <w:pPr>
              <w:jc w:val="both"/>
            </w:pPr>
            <w:r>
              <w:t xml:space="preserve"> Hoàn thành vượt mức</w:t>
            </w:r>
          </w:p>
        </w:tc>
        <w:tc>
          <w:tcPr>
            <w:tcW w:w="3585" w:type="dxa"/>
            <w:vAlign w:val="center"/>
          </w:tcPr>
          <w:p w14:paraId="2374D919">
            <w:pPr>
              <w:jc w:val="both"/>
            </w:pPr>
            <w:r>
              <w:t xml:space="preserve"> Bổ sung thêm các món ăn đặc sắc như Bánh gối, Chả giò, Bánh canh cua để đa dạng nội dung</w:t>
            </w:r>
          </w:p>
        </w:tc>
      </w:tr>
      <w:tr w14:paraId="6F6A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84" w:hRule="atLeast"/>
          <w:tblCellSpacing w:w="15" w:type="dxa"/>
        </w:trPr>
        <w:tc>
          <w:tcPr>
            <w:tcW w:w="0" w:type="auto"/>
            <w:vAlign w:val="center"/>
          </w:tcPr>
          <w:p w14:paraId="6778D6E3">
            <w:pPr>
              <w:jc w:val="both"/>
            </w:pPr>
            <w:r>
              <w:t xml:space="preserve"> Xây dựng chức năng xem, lọc, tìm kiếm</w:t>
            </w:r>
          </w:p>
        </w:tc>
        <w:tc>
          <w:tcPr>
            <w:tcW w:w="0" w:type="auto"/>
            <w:vAlign w:val="center"/>
          </w:tcPr>
          <w:p w14:paraId="21D8C36B">
            <w:pPr>
              <w:jc w:val="both"/>
            </w:pPr>
            <w:r>
              <w:t xml:space="preserve"> Hoàn thành đầy đủ 3 chức năng, bổ sung thêm gợi ý kết quả tìm kiếm</w:t>
            </w:r>
          </w:p>
        </w:tc>
        <w:tc>
          <w:tcPr>
            <w:tcW w:w="0" w:type="auto"/>
            <w:vAlign w:val="center"/>
          </w:tcPr>
          <w:p w14:paraId="13CDAA81">
            <w:pPr>
              <w:jc w:val="both"/>
            </w:pPr>
            <w:r>
              <w:t xml:space="preserve"> Hoàn thành vượt mức</w:t>
            </w:r>
          </w:p>
        </w:tc>
        <w:tc>
          <w:tcPr>
            <w:tcW w:w="3585" w:type="dxa"/>
            <w:vAlign w:val="center"/>
          </w:tcPr>
          <w:p w14:paraId="5412C70B">
            <w:pPr>
              <w:jc w:val="both"/>
            </w:pPr>
            <w:r>
              <w:t xml:space="preserve"> Thêm thông báo rõ ràng khi không tìm thấy dữ liệu, giúp người dùng dễ sử dụng hơn</w:t>
            </w:r>
          </w:p>
        </w:tc>
      </w:tr>
      <w:tr w14:paraId="6347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69" w:hRule="atLeast"/>
          <w:tblCellSpacing w:w="15" w:type="dxa"/>
        </w:trPr>
        <w:tc>
          <w:tcPr>
            <w:tcW w:w="0" w:type="auto"/>
            <w:vAlign w:val="center"/>
          </w:tcPr>
          <w:p w14:paraId="6DC672FE">
            <w:pPr>
              <w:jc w:val="both"/>
            </w:pPr>
            <w:r>
              <w:t xml:space="preserve"> Thiết kế giao diện trên máy tính và điện thoại</w:t>
            </w:r>
          </w:p>
        </w:tc>
        <w:tc>
          <w:tcPr>
            <w:tcW w:w="0" w:type="auto"/>
            <w:vAlign w:val="center"/>
          </w:tcPr>
          <w:p w14:paraId="71365E73">
            <w:pPr>
              <w:jc w:val="both"/>
            </w:pPr>
            <w:r>
              <w:t xml:space="preserve"> Thiết kế đáp ứng cho máy tính, máy tính bảng, điện thoại</w:t>
            </w:r>
          </w:p>
        </w:tc>
        <w:tc>
          <w:tcPr>
            <w:tcW w:w="0" w:type="auto"/>
            <w:vAlign w:val="center"/>
          </w:tcPr>
          <w:p w14:paraId="4DD25C6F">
            <w:pPr>
              <w:jc w:val="both"/>
            </w:pPr>
            <w:r>
              <w:t xml:space="preserve"> Hoàn thành vượt mức</w:t>
            </w:r>
          </w:p>
        </w:tc>
        <w:tc>
          <w:tcPr>
            <w:tcW w:w="3585" w:type="dxa"/>
            <w:vAlign w:val="center"/>
          </w:tcPr>
          <w:p w14:paraId="1A30F581">
            <w:pPr>
              <w:jc w:val="both"/>
            </w:pPr>
            <w:r>
              <w:t xml:space="preserve"> Kiểm thử chi tiết trên 3 loại thiết bị với độ phân giải khác nhau</w:t>
            </w:r>
          </w:p>
        </w:tc>
      </w:tr>
      <w:tr w14:paraId="217B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56" w:hRule="atLeast"/>
          <w:tblCellSpacing w:w="15" w:type="dxa"/>
        </w:trPr>
        <w:tc>
          <w:tcPr>
            <w:tcW w:w="0" w:type="auto"/>
            <w:vAlign w:val="center"/>
          </w:tcPr>
          <w:p w14:paraId="37ED7864">
            <w:pPr>
              <w:jc w:val="both"/>
            </w:pPr>
            <w:r>
              <w:t xml:space="preserve"> Lưu dữ liệu tĩnh trong mã nguồn</w:t>
            </w:r>
          </w:p>
        </w:tc>
        <w:tc>
          <w:tcPr>
            <w:tcW w:w="0" w:type="auto"/>
            <w:vAlign w:val="center"/>
          </w:tcPr>
          <w:p w14:paraId="2C305884">
            <w:pPr>
              <w:jc w:val="both"/>
            </w:pPr>
            <w:r>
              <w:t xml:space="preserve"> Lưu dữ liệu tĩnh + xây dựng cấu trúc tương thích với cơ sở dữ liệu sau này</w:t>
            </w:r>
          </w:p>
        </w:tc>
        <w:tc>
          <w:tcPr>
            <w:tcW w:w="0" w:type="auto"/>
            <w:vAlign w:val="center"/>
          </w:tcPr>
          <w:p w14:paraId="55C07EAB">
            <w:pPr>
              <w:jc w:val="both"/>
            </w:pPr>
            <w:r>
              <w:t xml:space="preserve"> Hoàn thành vượt mức</w:t>
            </w:r>
          </w:p>
        </w:tc>
        <w:tc>
          <w:tcPr>
            <w:tcW w:w="3585" w:type="dxa"/>
            <w:vAlign w:val="center"/>
          </w:tcPr>
          <w:p w14:paraId="54C8413C">
            <w:pPr>
              <w:jc w:val="both"/>
            </w:pPr>
            <w:r>
              <w:t xml:space="preserve"> Thiết kế đối tượng dữ liệu chuẩn, dễ chuyển đổi khi nâng cấp</w:t>
            </w:r>
          </w:p>
        </w:tc>
      </w:tr>
      <w:tr w14:paraId="1687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99" w:hRule="atLeast"/>
          <w:tblCellSpacing w:w="15" w:type="dxa"/>
        </w:trPr>
        <w:tc>
          <w:tcPr>
            <w:tcW w:w="0" w:type="auto"/>
            <w:vAlign w:val="center"/>
          </w:tcPr>
          <w:p w14:paraId="177E6B2B">
            <w:pPr>
              <w:jc w:val="both"/>
            </w:pPr>
            <w:r>
              <w:t xml:space="preserve"> Thời gian thực hiện 28 tuần</w:t>
            </w:r>
          </w:p>
        </w:tc>
        <w:tc>
          <w:tcPr>
            <w:tcW w:w="0" w:type="auto"/>
            <w:vAlign w:val="center"/>
          </w:tcPr>
          <w:p w14:paraId="67E1FEDA">
            <w:pPr>
              <w:jc w:val="both"/>
            </w:pPr>
            <w:r>
              <w:t xml:space="preserve"> Hoàn thành trong 26 tuần</w:t>
            </w:r>
          </w:p>
        </w:tc>
        <w:tc>
          <w:tcPr>
            <w:tcW w:w="0" w:type="auto"/>
            <w:vAlign w:val="center"/>
          </w:tcPr>
          <w:p w14:paraId="63FACDCE">
            <w:pPr>
              <w:jc w:val="both"/>
            </w:pPr>
            <w:r>
              <w:t xml:space="preserve"> Hoàn thành sớm kế hoạch</w:t>
            </w:r>
          </w:p>
        </w:tc>
        <w:tc>
          <w:tcPr>
            <w:tcW w:w="3585" w:type="dxa"/>
            <w:vAlign w:val="center"/>
          </w:tcPr>
          <w:p w14:paraId="27B64528">
            <w:pPr>
              <w:jc w:val="both"/>
            </w:pPr>
            <w:r>
              <w:t xml:space="preserve"> Sắp xếp thời gian hợp lý, không gián đoạn quá trình thực hiện</w:t>
            </w:r>
          </w:p>
        </w:tc>
      </w:tr>
    </w:tbl>
    <w:p w14:paraId="0E7426DC">
      <w:pPr>
        <w:jc w:val="both"/>
      </w:pPr>
      <w:r>
        <w:t>Đề tài đã thực hiện so sánh chi tiết giữa nội dung dự kiến trong đề cương và kết quả thực tế đạt được như sau:</w:t>
      </w:r>
    </w:p>
    <w:p w14:paraId="1903810B">
      <w:pPr>
        <w:jc w:val="both"/>
      </w:pPr>
      <w:r>
        <w:t>Bảng 5.1 So sánh kế hoạch và thực tế</w:t>
      </w:r>
    </w:p>
    <w:p w14:paraId="367A4289">
      <w:pPr>
        <w:jc w:val="both"/>
      </w:pPr>
    </w:p>
    <w:p w14:paraId="20A992F5">
      <w:pPr>
        <w:jc w:val="both"/>
      </w:pPr>
      <w:r>
        <w:t>Những nội dung chưa thực hiện theo kế hoạch:</w:t>
      </w:r>
    </w:p>
    <w:p w14:paraId="24778F02">
      <w:pPr>
        <w:numPr>
          <w:ilvl w:val="0"/>
          <w:numId w:val="2"/>
        </w:numPr>
        <w:jc w:val="both"/>
      </w:pPr>
      <w:r>
        <w:t>Chưa tích hợp chức năng bản đồ địa điểm thưởng thức do giới hạn kiến thức về API bản đồ – sẽ thực hiện ở hướng phát triển sau.</w:t>
      </w:r>
    </w:p>
    <w:p w14:paraId="19B5F694">
      <w:pPr>
        <w:numPr>
          <w:ilvl w:val="0"/>
          <w:numId w:val="2"/>
        </w:numPr>
        <w:jc w:val="both"/>
      </w:pPr>
      <w:r>
        <w:t>Chưa xây dựng phiên bản tiếng Anh – ưu tiên hoàn thiện nội dung tiếng Việt trước để đảm bảo độ chính xác.</w:t>
      </w:r>
    </w:p>
    <w:p w14:paraId="6EC4B6E7">
      <w:pPr>
        <w:jc w:val="both"/>
      </w:pPr>
    </w:p>
    <w:p w14:paraId="0BA9C078">
      <w:pPr>
        <w:jc w:val="both"/>
      </w:pPr>
    </w:p>
    <w:p w14:paraId="0A497B83">
      <w:pPr>
        <w:jc w:val="both"/>
      </w:pPr>
      <w:r>
        <w:t>5.2 Kết quả đạt được của đề tài</w:t>
      </w:r>
    </w:p>
    <w:p w14:paraId="401401BE">
      <w:pPr>
        <w:jc w:val="both"/>
      </w:pPr>
      <w:r>
        <w:t>Sau quá trình nghiên cứu và thực hiện nghiêm túc, đề tài đã hoàn thành vượt mức các mục tiêu ban đầu đề ra, cụ thể như sau:</w:t>
      </w:r>
    </w:p>
    <w:p w14:paraId="5A93B5DB">
      <w:pPr>
        <w:jc w:val="both"/>
      </w:pPr>
      <w:r>
        <w:t>5.2.1 Về mục tiêu nội dung và thông tin</w:t>
      </w:r>
    </w:p>
    <w:p w14:paraId="6FB4789C">
      <w:pPr>
        <w:jc w:val="both"/>
      </w:pPr>
      <w:r>
        <w:t>Tổng hợp và xác minh được 30 món ăn tiêu biểu: Phân chia đều cho ba miền Bắc – Trung – Nam, mỗi món đều có đầy đủ thông tin về nguồn gốc lịch sử, giá trị văn hóa, nguyên liệu chính và phụ, các bước chế biến theo trình tự chuẩn, đặc điểm hương vị và đối tượng sử dụng phù hợp.</w:t>
      </w:r>
    </w:p>
    <w:p w14:paraId="7983E1A5">
      <w:pPr>
        <w:jc w:val="both"/>
      </w:pPr>
      <w:r>
        <w:t>Đảm bảo độ chính xác thông tin: Toàn bộ nội dung được thu thập từ các nguồn uy tín như sách chuyên khảo, cổng thông tin Tổng cục Du lịch, công trình nghiên cứu Viện Văn hóa Quốc gia, không có thông tin sai lệch hay sao chép trái phép.</w:t>
      </w:r>
    </w:p>
    <w:p w14:paraId="53746336">
      <w:pPr>
        <w:jc w:val="both"/>
      </w:pPr>
      <w:r>
        <w:t>Truyền tải được giá trị văn hóa: Không chỉ giới thiệu công thức nấu ăn, đề tài còn làm rõ ý nghĩa của từng món ăn trong đời sống văn hóa, phong tục lễ tết của người Việt.</w:t>
      </w:r>
    </w:p>
    <w:p w14:paraId="330EFA97">
      <w:pPr>
        <w:jc w:val="both"/>
      </w:pPr>
      <w:r>
        <w:t>Chuẩn bị đầy đủ vị trí hình ảnh: Đã sắp xếp vị trí chèn hình ảnh cho từng món ăn, giao diện và quá trình thực hiện theo đúng thứ tự, dễ dàng cho người thực hiện bổ sung sau này.</w:t>
      </w:r>
    </w:p>
    <w:p w14:paraId="60B042E1">
      <w:pPr>
        <w:jc w:val="both"/>
      </w:pPr>
      <w:r>
        <w:t>5.2.2 Về mục tiêu công nghệ và kỹ thuật</w:t>
      </w:r>
    </w:p>
    <w:p w14:paraId="65028B47">
      <w:pPr>
        <w:jc w:val="both"/>
      </w:pPr>
      <w:r>
        <w:t>Vận dụng thành thạo các công nghệ đã học: Xây dựng hoàn chỉnh website bằng HTML5 cho cấu trúc, CSS3 và Bootstrap 5.3.3 cho giao diện, JavaScript thuần cho các chức năng tương tác. Tuân thủ đầy đủ các chuẩn mã hóa của Tổ chức W3C.</w:t>
      </w:r>
    </w:p>
    <w:p w14:paraId="2DA5FEF5">
      <w:pPr>
        <w:jc w:val="both"/>
      </w:pPr>
      <w:r>
        <w:t>Thiết kế giao diện đáp ứng: Website hiển thị chính xác, đẹp mắt trên mọi thiết bị: máy tính để bàn, máy tính bảng và điện thoại thông minh, không có phần tử bị tràn hay chồng chéo.</w:t>
      </w:r>
    </w:p>
    <w:p w14:paraId="5432C083">
      <w:pPr>
        <w:jc w:val="both"/>
      </w:pPr>
      <w:r>
        <w:t>Tối ưu hiệu năng: Tốc độ tải trang trung bình 2,1–2,7 giây, đạt yêu cầu quy định dưới 3 giây; hình ảnh được chuẩn bị theo quy tắc nén tối ưu, đảm bảo tốc độ mà vẫn giữ độ nét.</w:t>
      </w:r>
    </w:p>
    <w:p w14:paraId="3A1054AE">
      <w:pPr>
        <w:jc w:val="both"/>
      </w:pPr>
      <w:r>
        <w:t>Tương thích đa trình duyệt: Hoạt động ổn định và chính xác trên Google Chrome, Microsoft Edge, Mozilla Firefox và Safari – các trình duyệt phổ biến hiện nay.</w:t>
      </w:r>
    </w:p>
    <w:p w14:paraId="1F8D710D">
      <w:pPr>
        <w:jc w:val="both"/>
      </w:pPr>
      <w:r>
        <w:t>Lưu trữ dữ liệu hiệu quả: Xây dựng cấu trúc dữ liệu logic, dễ quản lý; chức năng lưu yêu thích sử dụng localStorage đảm bảo giữ dữ liệu ngay cả khi tắt trình duyệt.</w:t>
      </w:r>
    </w:p>
    <w:p w14:paraId="1036D166">
      <w:pPr>
        <w:jc w:val="both"/>
      </w:pPr>
      <w:r>
        <w:t>5.2.3 Về mục tiêu chức năng sử dụng</w:t>
      </w:r>
    </w:p>
    <w:p w14:paraId="220BE915">
      <w:pPr>
        <w:jc w:val="both"/>
      </w:pPr>
      <w:r>
        <w:t>Đã hoàn thành đầy đủ và hoạt động chính xác tất cả các chức năng theo yêu cầu đã đề ra:</w:t>
      </w:r>
    </w:p>
    <w:p w14:paraId="3DF998DB">
      <w:pPr>
        <w:jc w:val="both"/>
      </w:pPr>
      <w:r>
        <w:t>Hiển thị trang chủ giới thiệu tổng quan về đề tài và ẩm thực Việt Nam.</w:t>
      </w:r>
    </w:p>
    <w:p w14:paraId="2B69D550">
      <w:pPr>
        <w:jc w:val="both"/>
      </w:pPr>
      <w:r>
        <w:t>Hiển thị danh sách đầy đủ 30 món ăn với hình ảnh đại diện và thông tin cơ bản.</w:t>
      </w:r>
    </w:p>
    <w:p w14:paraId="16292A0B">
      <w:pPr>
        <w:jc w:val="both"/>
      </w:pPr>
      <w:r>
        <w:t xml:space="preserve">Lọc nhanh danh sách món ăn </w:t>
      </w:r>
    </w:p>
    <w:p w14:paraId="443EA284">
      <w:pPr>
        <w:jc w:val="both"/>
      </w:pPr>
      <w:r>
        <w:t>Tìm kiếm thông tin theo tên món, địa điểm xuất xứ hoặc nguyên liệu chính.</w:t>
      </w:r>
    </w:p>
    <w:p w14:paraId="31ED7679">
      <w:pPr>
        <w:jc w:val="both"/>
      </w:pPr>
      <w:r>
        <w:t>Xem thông tin chi tiết đầy đủ về từng món ăn.</w:t>
      </w:r>
    </w:p>
    <w:p w14:paraId="7DE6D599">
      <w:pPr>
        <w:jc w:val="both"/>
      </w:pPr>
      <w:r>
        <w:t>Thêm/xóa món ăn vào danh sách yêu thích và xem lại danh sách này bất kỳ lúc nào.</w:t>
      </w:r>
    </w:p>
    <w:p w14:paraId="1B9D4007">
      <w:pPr>
        <w:jc w:val="both"/>
      </w:pPr>
      <w:r>
        <w:t>Cung cấp trang giới thiệu dự án và trang liên hệ.</w:t>
      </w:r>
    </w:p>
    <w:p w14:paraId="7AAE0051">
      <w:pPr>
        <w:jc w:val="both"/>
      </w:pPr>
      <w:r>
        <w:t>5.2.4 Về mục tiêu kiến thức và kỹ năng cá nhân</w:t>
      </w:r>
    </w:p>
    <w:p w14:paraId="004F10FA">
      <w:pPr>
        <w:jc w:val="both"/>
      </w:pPr>
      <w:r>
        <w:t>Củng cố kiến thức chuyên môn: Hiểu rõ hơn về quy trình phát triển một hệ thống thông tin hoàn chỉnh, từ phân tích yêu cầu đến khi đưa sản phẩm vào sử dụng.</w:t>
      </w:r>
    </w:p>
    <w:p w14:paraId="744AE982">
      <w:pPr>
        <w:jc w:val="both"/>
      </w:pPr>
      <w:r>
        <w:t>Rèn luyện kỹ năng lập trình: Nâng cao khả năng viết mã nguồn rõ ràng, có chú thích, dễ bảo trì; thành thạo hơn trong việc sử dụng Bootstrap và xử lý sự kiện trên giao diện web.</w:t>
      </w:r>
    </w:p>
    <w:p w14:paraId="78ED2440">
      <w:pPr>
        <w:jc w:val="both"/>
      </w:pPr>
      <w:r>
        <w:t>Phát triển tư duy logic: Học cách phân tích vấn đề, chia nhỏ thành các bước nhỏ để giải quyết, tìm ra giải pháp tối ưu nhất.</w:t>
      </w:r>
    </w:p>
    <w:p w14:paraId="3C94956D">
      <w:pPr>
        <w:jc w:val="both"/>
      </w:pPr>
      <w:r>
        <w:t>Hiểu sâu hơn về văn hóa dân tộc: Quá trình thu thập thông tin giúp em trân trọng hơn các giá trị ẩm thực truyền thống của quê hương, có ý thức hơn trong việc bảo tồn và quảng bá những giá trị đó.</w:t>
      </w:r>
    </w:p>
    <w:p w14:paraId="2B3538E9">
      <w:pPr>
        <w:jc w:val="both"/>
      </w:pPr>
      <w:r>
        <w:t>5.2.5 Giá trị ứng dụng thực tiễn</w:t>
      </w:r>
    </w:p>
    <w:p w14:paraId="33D512F8">
      <w:pPr>
        <w:jc w:val="both"/>
      </w:pPr>
      <w:r>
        <w:t>Sản phẩm sau khi hoàn thành có thể được sử dụng cho các mục đích sau:</w:t>
      </w:r>
    </w:p>
    <w:p w14:paraId="10458325">
      <w:pPr>
        <w:jc w:val="both"/>
      </w:pPr>
      <w:r>
        <w:t>Làm tài liệu tham khảo cho học sinh, sinh viên nghiên cứu về văn hóa ẩm thực Việt Nam.</w:t>
      </w:r>
    </w:p>
    <w:p w14:paraId="55C4EE1E">
      <w:pPr>
        <w:jc w:val="both"/>
      </w:pPr>
      <w:r>
        <w:t>Làm kênh giới thiệu cho các đơn vị du lịch, trung tâm văn hóa muốn quảng bá hình ảnh món ăn dân tộc.</w:t>
      </w:r>
    </w:p>
    <w:p w14:paraId="7EEFE044">
      <w:pPr>
        <w:jc w:val="both"/>
      </w:pPr>
      <w:r>
        <w:t>Làm cơ sở để phát triển thành trang web chuyên sâu hơn trong tương lai.</w:t>
      </w:r>
    </w:p>
    <w:p w14:paraId="537B9C12">
      <w:pPr>
        <w:jc w:val="both"/>
      </w:pPr>
      <w:r>
        <w:t>Giúp người dùng trong nước và quốc tế có nguồn thông tin chính xác, dễ tiếp cận về ẩm thực ba miền.</w:t>
      </w:r>
    </w:p>
    <w:p w14:paraId="4E59F848">
      <w:pPr>
        <w:jc w:val="both"/>
      </w:pPr>
      <w:r>
        <w:t>5.2.6 Đóng góp của đề tài cho môn học và chương trình đào tạo</w:t>
      </w:r>
    </w:p>
    <w:p w14:paraId="6C96B0AE">
      <w:pPr>
        <w:jc w:val="both"/>
      </w:pPr>
      <w:r>
        <w:t>Đối với môn học: Đề tài minh họa một cách cụ thể, sinh động cách vận dụng kiến thức lý thuyết về lập trình web, phân tích thiết kế hệ thống vào một đề tài thực tế có ý nghĩa xã hội. Tuân thủ đầy đủ yêu cầu về cấu trúc báo cáo, quy trình phát triển sản phẩm.</w:t>
      </w:r>
    </w:p>
    <w:p w14:paraId="6C04EAD6">
      <w:pPr>
        <w:jc w:val="both"/>
      </w:pPr>
      <w:r>
        <w:t>Đối với chương trình đào tạo: Là một ví dụ tham khảo cho các khóa sau, cho thấy sinh viên có thể kết hợp kiến thức chuyên môn với các lĩnh vực văn hóa, xã hội để tạo ra sản phẩm có giá trị thực tiễn. Góp phần đa dạng hóa các chủ đề đề tài, tránh lặp lại các nội dung quen thuộc.</w:t>
      </w:r>
    </w:p>
    <w:p w14:paraId="4E2E744B">
      <w:pPr>
        <w:jc w:val="both"/>
      </w:pPr>
    </w:p>
    <w:p w14:paraId="481F32AF">
      <w:pPr>
        <w:jc w:val="both"/>
      </w:pPr>
    </w:p>
    <w:p w14:paraId="6FE83CBC">
      <w:pPr>
        <w:jc w:val="both"/>
      </w:pPr>
      <w:r>
        <w:t>5.3 Hạn chế của đề tài</w:t>
      </w:r>
    </w:p>
    <w:p w14:paraId="3B6EFE58">
      <w:pPr>
        <w:jc w:val="both"/>
      </w:pPr>
      <w:r>
        <w:t>Mặc dù đã hoàn thành tốt các mục tiêu đề ra, do giới hạn về thời gian, kiến thức và phạm vi đề tài môn học, sản phẩm vẫn còn một số hạn chế cần được khắc phục trong thời gian tới:</w:t>
      </w:r>
    </w:p>
    <w:p w14:paraId="2C204E29">
      <w:pPr>
        <w:jc w:val="both"/>
      </w:pPr>
      <w:r>
        <w:t>5.3.1 Về phạm vi dữ liệu</w:t>
      </w:r>
    </w:p>
    <w:p w14:paraId="6E634CB7">
      <w:pPr>
        <w:jc w:val="both"/>
      </w:pPr>
      <w:r>
        <w:t>Số lượng món ăn còn hạn chế: Hiện tại chỉ xây dựng dữ liệu cho 30 món ăn tiêu biểu, chưa bao gồm các món ăn đặc sản của các tỉnh thành nhỏ, món ăn truyền thống của các dân tộc thiểu số hay các món ăn đặc trưng theo dịp lễ tết.</w:t>
      </w:r>
    </w:p>
    <w:p w14:paraId="7282EFCE">
      <w:pPr>
        <w:jc w:val="both"/>
      </w:pPr>
      <w:r>
        <w:t>Chưa đa dạng nguồn tham khảo: Thông tin chủ yếu tham khảo các tài liệu tiếng Việt, chưa có nhiều thông tin từ các nghiên cứu quốc tế về ẩm thực Việt Nam.</w:t>
      </w:r>
    </w:p>
    <w:p w14:paraId="24369E42">
      <w:pPr>
        <w:jc w:val="both"/>
      </w:pPr>
      <w:r>
        <w:t>Chưa có thông tin cập nhật mới: Một số công thức chế biến có thể đã có những cách cải tiến phù hợp với khẩu vị hiện đại nhưng chưa được bổ sung.</w:t>
      </w:r>
    </w:p>
    <w:p w14:paraId="5E621D85">
      <w:pPr>
        <w:jc w:val="both"/>
      </w:pPr>
      <w:r>
        <w:t>5.3.2 Về công nghệ và quản lý dữ liệu</w:t>
      </w:r>
    </w:p>
    <w:p w14:paraId="75136575">
      <w:pPr>
        <w:jc w:val="both"/>
      </w:pPr>
      <w:r>
        <w:t>Dữ liệu là tĩnh: Toàn bộ thông tin món ăn và hình ảnh được viết trực tiếp trong mã nguồn, chưa kết nối với cơ sở dữ liệu trung tâm. Do đó, khi cần cập nhật nội dung hay thêm món ăn mới phải sửa trực tiếp trên mã nguồn, tốn thời gian và đòi hỏi kiến thức lập trình.</w:t>
      </w:r>
    </w:p>
    <w:p w14:paraId="04283A29">
      <w:pPr>
        <w:jc w:val="both"/>
      </w:pPr>
      <w:r>
        <w:t>Chưa có hệ thống quản trị: Chưa xây dựng trang quản lý riêng cho người quản trị, không có chức năng phân quyền người dùng. Bất kỳ ai cũng không thể chỉnh sửa nội dung nếu không có quyền truy cập vào tệp mã nguồn.</w:t>
      </w:r>
    </w:p>
    <w:p w14:paraId="164BE5BA">
      <w:pPr>
        <w:jc w:val="both"/>
      </w:pPr>
      <w:r>
        <w:t>Chưa kết nối API: Chưa tích hợp các giao diện lập trình ứng dụng để lấy thông tin động như thời tiết, giá cả nguyên liệu hay địa điểm thưởng thức món ăn.</w:t>
      </w:r>
    </w:p>
    <w:p w14:paraId="78B8D833">
      <w:pPr>
        <w:jc w:val="both"/>
      </w:pPr>
      <w:r>
        <w:t>5.3.3 Về chức năng và trải nghiệm người dùng</w:t>
      </w:r>
    </w:p>
    <w:p w14:paraId="664B0F3E">
      <w:pPr>
        <w:jc w:val="both"/>
      </w:pPr>
      <w:r>
        <w:t>Chưa hỗ trợ đa ngôn ngữ: Hiện tại toàn bộ nội dung chỉ hiển thị bằng tiếng Việt, chưa có phiên bản tiếng Anh hay các ngôn ngữ khác để phục vụ du khách quốc tế.</w:t>
      </w:r>
    </w:p>
    <w:p w14:paraId="68949AF5">
      <w:pPr>
        <w:jc w:val="both"/>
      </w:pPr>
      <w:r>
        <w:t>Chưa có chức năng tương tác: Chưa có phần bình luận, đánh giá, chia sẻ công thức hay đề xuất món ăn mới từ người dùng. Chưa có chức năng chia sẻ thông tin lên các trang mạng xã hội phổ biến.</w:t>
      </w:r>
    </w:p>
    <w:p w14:paraId="28099640">
      <w:pPr>
        <w:jc w:val="both"/>
      </w:pPr>
      <w:r>
        <w:t>Chưa có nội dung đa phương tiện: Chỉ có hình ảnh tĩnh, chưa tích hợp video giới thiệu món ăn, video hướng dẫn chế biến chi tiết hay âm thanh giải thích về ý nghĩa văn hóa.</w:t>
      </w:r>
    </w:p>
    <w:p w14:paraId="12D5E8A6">
      <w:pPr>
        <w:jc w:val="both"/>
      </w:pPr>
      <w:r>
        <w:t>Chưa có chức năng gợi ý thông minh: Hiện tại người dùng phải tự lọc hoặc tìm kiếm, chưa có hệ thống gợi ý món ăn dựa trên sở thích hoặc lịch sử xem của người dùng.</w:t>
      </w:r>
    </w:p>
    <w:p w14:paraId="334AE227">
      <w:pPr>
        <w:jc w:val="both"/>
      </w:pPr>
      <w:r>
        <w:t>Chưa tích hợp bản đồ: Chưa chỉ dẫn các địa điểm nhà hàng, quán ăn uy tín có thể thưởng thức món ăn tương ứng trên bản đồ trực quan.</w:t>
      </w:r>
    </w:p>
    <w:p w14:paraId="5AD2AE56">
      <w:pPr>
        <w:jc w:val="both"/>
      </w:pPr>
      <w:r>
        <w:t>5.3.4 Về hiệu năng và bảo mật</w:t>
      </w:r>
    </w:p>
    <w:p w14:paraId="5F76ED9C">
      <w:pPr>
        <w:jc w:val="both"/>
      </w:pPr>
      <w:r>
        <w:t>Chưa tối ưu cho lưu lượng truy cập lớn: Hiện tại chỉ phù hợp với số lượng người dùng truy cập đồng thời ít, nếu triển khai rộng cần nâng cấp cấu trúc để đảm bảo ổn định.</w:t>
      </w:r>
    </w:p>
    <w:p w14:paraId="708667BD">
      <w:pPr>
        <w:jc w:val="both"/>
      </w:pPr>
      <w:r>
        <w:t>Chưa có các biện pháp bảo mật nâng cao: Chưa có mã hóa dữ liệu hay các quy trình xác thực an toàn, phù hợp với phạm vi đề tài môn học nhưng cần cải tiến khi phát triển thành sản phẩm thương mại.</w:t>
      </w:r>
    </w:p>
    <w:p w14:paraId="5E03B92C">
      <w:pPr>
        <w:jc w:val="both"/>
      </w:pPr>
      <w:r>
        <w:t>5.3.5 Hạn chế về phạm vi khảo sát và đánh giá</w:t>
      </w:r>
    </w:p>
    <w:p w14:paraId="4FE3A7F2">
      <w:pPr>
        <w:jc w:val="both"/>
      </w:pPr>
      <w:r>
        <w:t>Số lượng người khảo sát còn hạn chế: Chỉ thực hiện khảo sát với 50 người dùng và 20 người thử nghiệm sản phẩm, chưa bao quát đủ các vùng miền, độ tuổi và nghề nghiệp trên toàn quốc. Kết quả đánh giá còn mang tính tham khảo trong phạm vi nhỏ.</w:t>
      </w:r>
    </w:p>
    <w:p w14:paraId="6BAEDC62">
      <w:pPr>
        <w:jc w:val="both"/>
      </w:pPr>
      <w:r>
        <w:t>Chưa có đánh giá từ chuyên gia: Chưa mời các nhà nghiên cứu văn hóa ẩm thực hay chuyên gia thiết kế web nhận xét chi tiết về nội dung và giao diện sản phẩm.</w:t>
      </w:r>
    </w:p>
    <w:p w14:paraId="2E4983E7">
      <w:pPr>
        <w:jc w:val="both"/>
      </w:pPr>
      <w:r>
        <w:t>Chưa kiểm thử trong điều kiện truy cập đồng thời nhiều người: Chỉ kiểm thử trên môi trường cục bộ, chưa đánh giá được hiệu năng khi có hàng trăm người truy cập cùng lúc.</w:t>
      </w:r>
    </w:p>
    <w:p w14:paraId="6F46B757">
      <w:pPr>
        <w:jc w:val="both"/>
      </w:pPr>
    </w:p>
    <w:p w14:paraId="06F48436">
      <w:pPr>
        <w:jc w:val="both"/>
      </w:pPr>
      <w:r>
        <w:t>5.4 Hướng phát triển của đề tài trong tương lai</w:t>
      </w:r>
    </w:p>
    <w:p w14:paraId="6D80CBFA">
      <w:pPr>
        <w:jc w:val="both"/>
      </w:pPr>
      <w:r>
        <w:t xml:space="preserve">Để khắc phục các hạn chế trên và nâng cao giá trị ứng dụng của sản phẩm, đề tài có thể phát triển theo các hướng cụ thể sau: </w:t>
      </w:r>
    </w:p>
    <w:p w14:paraId="6BE81A17">
      <w:pPr>
        <w:jc w:val="both"/>
      </w:pPr>
    </w:p>
    <w:p w14:paraId="011E3727">
      <w:pPr>
        <w:jc w:val="both"/>
      </w:pPr>
      <w:r>
        <w:t>5.4.1 Mở rộng và nâng cao chất lượng nội dung</w:t>
      </w:r>
    </w:p>
    <w:p w14:paraId="7F36740F">
      <w:pPr>
        <w:jc w:val="both"/>
      </w:pPr>
      <w:r>
        <w:t>+ Mở rộng bộ dữ liệu món ăn</w:t>
      </w:r>
    </w:p>
    <w:p w14:paraId="670F59AF">
      <w:pPr>
        <w:jc w:val="both"/>
      </w:pPr>
      <w:r>
        <w:t>Bổ sung thông tin cho ít nhất 100 món ăn khác, bao gồm đặc sản các tỉnh như: Bánh cuốn Hải Dương, Chả cá Nghệ An, Bánh canh Trảng Bàng, Bánh bèo Quảng Ngãi...</w:t>
      </w:r>
    </w:p>
    <w:p w14:paraId="52F08C14">
      <w:pPr>
        <w:jc w:val="both"/>
      </w:pPr>
      <w:r>
        <w:t>Thêm các món ăn dân tộc thiểu số: Mèn mén của người Mông, Cơm lam của người Thái, Bánh gật gù của người Tày...</w:t>
      </w:r>
    </w:p>
    <w:p w14:paraId="713ABE9E">
      <w:pPr>
        <w:jc w:val="both"/>
      </w:pPr>
      <w:r>
        <w:t>Bổ sung các món ăn truyền thống theo dịp lễ: Bánh chưng, bánh dày Tết Nguyên Đán, Bánh đậu xanh Tết Đoan Ngọ...</w:t>
      </w:r>
    </w:p>
    <w:p w14:paraId="75AFAE0E">
      <w:pPr>
        <w:jc w:val="both"/>
      </w:pPr>
      <w:r>
        <w:t>Thêm thông tin về giá trị dinh dưỡng, cách bảo quản món ăn cho người dùng tham khảo.</w:t>
      </w:r>
    </w:p>
    <w:p w14:paraId="6FB53642">
      <w:pPr>
        <w:jc w:val="both"/>
      </w:pPr>
      <w:r>
        <w:rPr>
          <w:rFonts w:ascii="Segoe UI Emoji" w:hAnsi="Segoe UI Emoji" w:cs="Segoe UI Emoji"/>
        </w:rPr>
        <w:t>+</w:t>
      </w:r>
      <w:r>
        <w:t xml:space="preserve"> Đa dạng hóa hình thức nội dung</w:t>
      </w:r>
    </w:p>
    <w:p w14:paraId="15EF86D4">
      <w:pPr>
        <w:jc w:val="both"/>
      </w:pPr>
      <w:r>
        <w:t>Thu thập và chèn hình ảnh chất lượng cao, bao gồm hình ảnh nguyên liệu, quá trình chế biến, món ăn hoàn chỉnh và hình ảnh 360 độ.</w:t>
      </w:r>
    </w:p>
    <w:p w14:paraId="21142871">
      <w:pPr>
        <w:jc w:val="both"/>
      </w:pPr>
      <w:r>
        <w:t>Tích hợp video ngắn từ 1–3 phút giới thiệu về lịch sử món ăn và hướng dẫn chế biến chi tiết, rõ ràng cho từng bước.</w:t>
      </w:r>
    </w:p>
    <w:p w14:paraId="1D603E16">
      <w:pPr>
        <w:jc w:val="both"/>
      </w:pPr>
      <w:r>
        <w:t>Xây dựng phiên bản nội dung bằng tiếng Anh, tiếng Trung, tiếng Nhật để giới thiệu ẩm thực Việt Nam ra thế giới.</w:t>
      </w:r>
    </w:p>
    <w:p w14:paraId="103A8CF7">
      <w:pPr>
        <w:jc w:val="both"/>
      </w:pPr>
      <w:r>
        <w:t>Thêm phần trích dẫn ý kiến chuyên gia, nhà nghiên cứu văn hóa về giá trị của từng món ăn.</w:t>
      </w:r>
    </w:p>
    <w:p w14:paraId="313E9156">
      <w:pPr>
        <w:jc w:val="both"/>
      </w:pPr>
      <w:r>
        <w:t>5.4.2 Nâng cấp công nghệ và quản lý dữ liệu</w:t>
      </w:r>
    </w:p>
    <w:p w14:paraId="485A4D29">
      <w:pPr>
        <w:jc w:val="both"/>
      </w:pPr>
      <w:r>
        <w:rPr>
          <w:rFonts w:ascii="Segoe UI Emoji" w:hAnsi="Segoe UI Emoji" w:cs="Segoe UI Emoji"/>
        </w:rPr>
        <w:t>+</w:t>
      </w:r>
      <w:r>
        <w:t xml:space="preserve"> Xây dựng cơ sở dữ liệu động</w:t>
      </w:r>
    </w:p>
    <w:p w14:paraId="4B4EEB38">
      <w:pPr>
        <w:jc w:val="both"/>
      </w:pPr>
      <w:r>
        <w:t>Sử dụng hệ quản trị cơ sở dữ liệu MySQL hoặc PostgreSQL để lưu trữ toàn bộ thông tin món ăn, hình ảnh, bình luận và dữ liệu người dùng.</w:t>
      </w:r>
    </w:p>
    <w:p w14:paraId="2DA2AE91">
      <w:pPr>
        <w:jc w:val="both"/>
      </w:pPr>
      <w:r>
        <w:t>Thiết kế bảng dữ liệu chi tiết hơn, có bảng riêng cho nguyên liệu, vùng miền, nguồn tham khảo để tránh trùng lặp thông tin.</w:t>
      </w:r>
    </w:p>
    <w:p w14:paraId="550FC7BE">
      <w:pPr>
        <w:jc w:val="both"/>
      </w:pPr>
      <w:r>
        <w:t>Sử dụng ngôn ngữ lập trình phía máy chủ như PHP hoặc Node.js để xử lý dữ liệu và kết nối giao diện với cơ sở dữ liệu.</w:t>
      </w:r>
    </w:p>
    <w:p w14:paraId="596EA069">
      <w:pPr>
        <w:jc w:val="both"/>
      </w:pPr>
      <w:r>
        <w:rPr>
          <w:rFonts w:ascii="Segoe UI Emoji" w:hAnsi="Segoe UI Emoji" w:cs="Segoe UI Emoji"/>
        </w:rPr>
        <w:t>+</w:t>
      </w:r>
      <w:r>
        <w:t xml:space="preserve"> Xây dựng hệ thống quản trị hoàn chỉnh</w:t>
      </w:r>
    </w:p>
    <w:p w14:paraId="040CB490">
      <w:pPr>
        <w:jc w:val="both"/>
      </w:pPr>
      <w:r>
        <w:t>Xây dựng trang quản trị với chức năng phân quyền: quản trị viên có quyền thêm/sửa/xóa món ăn, kiểm duyệt bình luận; biên tập viên có quyền chỉnh sửa nội dung; người dùng bình thường chỉ xem thông tin.</w:t>
      </w:r>
    </w:p>
    <w:p w14:paraId="7677B8AC">
      <w:pPr>
        <w:jc w:val="both"/>
      </w:pPr>
      <w:r>
        <w:t>Thêm chức năng thống kê: số lượt xem món ăn, món ăn được yêu thích nhiều nhất, số lượt truy cập theo thời gian.</w:t>
      </w:r>
    </w:p>
    <w:p w14:paraId="69F49FCF">
      <w:pPr>
        <w:jc w:val="both"/>
      </w:pPr>
      <w:r>
        <w:t>Tích hợp công cụ tải lên hình ảnh trực tiếp trên trang quản trị, tự động nén và đổi tên tệp theo quy tắc thống nhất.</w:t>
      </w:r>
    </w:p>
    <w:p w14:paraId="68A3B5D1">
      <w:pPr>
        <w:jc w:val="both"/>
      </w:pPr>
      <w:r>
        <w:rPr>
          <w:rFonts w:ascii="Segoe UI Emoji" w:hAnsi="Segoe UI Emoji" w:cs="Segoe UI Emoji"/>
        </w:rPr>
        <w:t>+</w:t>
      </w:r>
      <w:r>
        <w:t xml:space="preserve"> Nâng cấp giao diện công nghệ hiện đại</w:t>
      </w:r>
    </w:p>
    <w:p w14:paraId="6B830929">
      <w:pPr>
        <w:jc w:val="both"/>
      </w:pPr>
      <w:r>
        <w:t>Sử dụng các framework giao diện như ReactJS hoặc VueJS để trang tải nhanh hơn, thao tác mượt mà hơn mà không cần tải lại toàn bộ trang.</w:t>
      </w:r>
    </w:p>
    <w:p w14:paraId="1D035BDD">
      <w:pPr>
        <w:jc w:val="both"/>
      </w:pPr>
      <w:r>
        <w:t>Áp dụng thiết kế giao diện hiện đại theo chuẩn UI/UX mới nhất, tối ưu trải nghiệm người dùng.</w:t>
      </w:r>
    </w:p>
    <w:p w14:paraId="24E7EB67">
      <w:pPr>
        <w:jc w:val="both"/>
      </w:pPr>
      <w:r>
        <w:t>Tích hợp các công cụ phân tích truy cập như Google Analytics để nắm bắt nhu cầu người dùng.</w:t>
      </w:r>
    </w:p>
    <w:p w14:paraId="703E9825">
      <w:pPr>
        <w:jc w:val="both"/>
      </w:pPr>
      <w:r>
        <w:t>5.4.3 Phát triển các chức năng mới mở rộng</w:t>
      </w:r>
    </w:p>
    <w:p w14:paraId="2C5FB974">
      <w:pPr>
        <w:jc w:val="both"/>
      </w:pPr>
      <w:r>
        <w:rPr>
          <w:rFonts w:ascii="Segoe UI Emoji" w:hAnsi="Segoe UI Emoji" w:cs="Segoe UI Emoji"/>
        </w:rPr>
        <w:t>+</w:t>
      </w:r>
      <w:r>
        <w:t xml:space="preserve"> Chức năng tương tác và cá nhân hóa</w:t>
      </w:r>
    </w:p>
    <w:p w14:paraId="6F5A7446">
      <w:pPr>
        <w:jc w:val="both"/>
      </w:pPr>
      <w:r>
        <w:t>Cho phép người dùng đăng ký tài khoản, bình luận, đánh giá theo thang điểm 5 sao cho từng món ăn.</w:t>
      </w:r>
    </w:p>
    <w:p w14:paraId="7C2B9929">
      <w:pPr>
        <w:jc w:val="both"/>
      </w:pPr>
      <w:r>
        <w:t>Chức năng chia sẻ liên kết món ăn lên Facebook, Zalo, Instagram... chỉ với một cú nhấp chuột.</w:t>
      </w:r>
    </w:p>
    <w:p w14:paraId="2F9FC44A">
      <w:pPr>
        <w:jc w:val="both"/>
      </w:pPr>
      <w:r>
        <w:t>Xây dựng hệ thống gợi ý món ăn thông minh: dựa trên lịch sử xem, món ăn yêu thích hoặc vùng miền người dùng quan tâm.</w:t>
      </w:r>
    </w:p>
    <w:p w14:paraId="1F3A113E">
      <w:pPr>
        <w:jc w:val="both"/>
      </w:pPr>
      <w:r>
        <w:t>Thêm chức năng tạo danh sách riêng: ví dụ "Danh sách món ăn muốn thử", "Danh sách món ăn dễ nấu tại nhà".</w:t>
      </w:r>
    </w:p>
    <w:p w14:paraId="11B44082">
      <w:pPr>
        <w:jc w:val="both"/>
      </w:pPr>
      <w:r>
        <w:rPr>
          <w:rFonts w:ascii="Segoe UI Emoji" w:hAnsi="Segoe UI Emoji" w:cs="Segoe UI Emoji"/>
        </w:rPr>
        <w:t>+</w:t>
      </w:r>
      <w:r>
        <w:t>Chức năng liên kết thực tế</w:t>
      </w:r>
    </w:p>
    <w:p w14:paraId="4B1B6B8E">
      <w:pPr>
        <w:jc w:val="both"/>
      </w:pPr>
      <w:r>
        <w:t>Tích hợp bản đồ Google Maps chỉ dẫn các địa điểm quán ăn, nhà hàng uy tín có phục vụ món ăn tương ứng, có thông tin địa chỉ, giờ mở cửa và đánh giá từ người dùng.</w:t>
      </w:r>
    </w:p>
    <w:p w14:paraId="75FA067E">
      <w:pPr>
        <w:jc w:val="both"/>
      </w:pPr>
      <w:r>
        <w:t>Liên kết với các trang bán đặc sản, nguyên liệu chế biến đáng tin cậy cho người dùng có nhu cầu mua sắm.</w:t>
      </w:r>
    </w:p>
    <w:p w14:paraId="13D7FCCC">
      <w:pPr>
        <w:jc w:val="both"/>
      </w:pPr>
      <w:r>
        <w:t>Thêm chức năng tra cứu theo dịp lễ, sự kiện: gợi ý các món ăn phù hợp cho Tết, sinh nhật, tiệc họp mặt...</w:t>
      </w:r>
    </w:p>
    <w:p w14:paraId="6009DCAC">
      <w:pPr>
        <w:jc w:val="both"/>
      </w:pPr>
      <w:r>
        <w:rPr>
          <w:rFonts w:ascii="Segoe UI Emoji" w:hAnsi="Segoe UI Emoji" w:cs="Segoe UI Emoji"/>
        </w:rPr>
        <w:t>+</w:t>
      </w:r>
      <w:r>
        <w:t xml:space="preserve"> Chức năng hỗ trợ học tập và nghiên cứu</w:t>
      </w:r>
    </w:p>
    <w:p w14:paraId="7563A605">
      <w:pPr>
        <w:jc w:val="both"/>
      </w:pPr>
      <w:r>
        <w:t>Tạo bộ câu hỏi trắc nghiệm kiến thức về ẩm thực Việt Nam để người dùng kiểm tra hiểu biết.</w:t>
      </w:r>
    </w:p>
    <w:p w14:paraId="0AE51178">
      <w:pPr>
        <w:jc w:val="both"/>
      </w:pPr>
      <w:r>
        <w:t>Liệt kê danh sách tài liệu tham khảo chi tiết cho từng món ăn để người dùng có thể nghiên cứu sâu hơn.</w:t>
      </w:r>
    </w:p>
    <w:p w14:paraId="10DBE19E">
      <w:pPr>
        <w:jc w:val="both"/>
      </w:pPr>
      <w:r>
        <w:t>Xây dựng phần thống kê so sánh đặc điểm ẩm thực giữa các vùng miền, các tỉnh thành.</w:t>
      </w:r>
    </w:p>
    <w:p w14:paraId="5E6B26A4">
      <w:pPr>
        <w:jc w:val="both"/>
      </w:pPr>
      <w:r>
        <w:t>5.4.4 Triển khai và bảo trì dài hạn</w:t>
      </w:r>
    </w:p>
    <w:p w14:paraId="4FB63CEA">
      <w:pPr>
        <w:jc w:val="both"/>
      </w:pPr>
      <w:r>
        <w:t>Đăng ký tên miền và máy chủ ổn định để đưa website vào hoạt động chính thức trên Internet.</w:t>
      </w:r>
    </w:p>
    <w:p w14:paraId="1D4BC6F5">
      <w:pPr>
        <w:jc w:val="both"/>
      </w:pPr>
      <w:r>
        <w:t>Xây dựng kế hoạch cập nhật nội dung định kỳ hàng tháng, sửa lỗi kịp thời khi có phản hồi từ người dùng.</w:t>
      </w:r>
    </w:p>
    <w:p w14:paraId="7F1C78B2">
      <w:pPr>
        <w:jc w:val="both"/>
      </w:pPr>
      <w:r>
        <w:t>Hợp tác với các đơn vị văn hóa, du lịch để có nguồn thông tin chính xác và hình ảnh độc quyền hơn.</w:t>
      </w:r>
    </w:p>
    <w:p w14:paraId="024F40C0">
      <w:pPr>
        <w:jc w:val="both"/>
      </w:pPr>
      <w:r>
        <w:t>Tham gia các cuộc thi đề tài nghiên cứu khoa học sinh viên để nhận góp ý và hoàn thiện sản phẩm tốt hơn.</w:t>
      </w:r>
    </w:p>
    <w:p w14:paraId="5796222C">
      <w:pPr>
        <w:jc w:val="both"/>
      </w:pPr>
      <w:r>
        <w:t>5.4.5 Hướng phát triển theo bối cảnh số hóa du lịch Việt Nam</w:t>
      </w:r>
    </w:p>
    <w:p w14:paraId="35A9C96D">
      <w:pPr>
        <w:jc w:val="both"/>
      </w:pPr>
      <w:r>
        <w:t>Trong bối cảnh ngành du lịch Việt Nam đang đẩy mạnh chuyển đổi số, đề tài có thể phát triển theo hướng liên kết chặt chẽ với các nền tảng du lịch quốc gia:</w:t>
      </w:r>
    </w:p>
    <w:p w14:paraId="4DA13376">
      <w:pPr>
        <w:jc w:val="both"/>
      </w:pPr>
      <w:r>
        <w:t>Kết nối với Cổng thông tin Du lịch Việt Nam để đồng bộ dữ liệu về các lễ hội ẩm thực, sự kiện ẩm thực trong năm.</w:t>
      </w:r>
    </w:p>
    <w:p w14:paraId="3C40200B">
      <w:pPr>
        <w:jc w:val="both"/>
      </w:pPr>
      <w:r>
        <w:t>Xây dựng chức năng gợi ý tour du lịch kết hợp với các vùng ẩm thực đặc sắc: ví dụ "Tour khám phá ẩm thực Huế 2 ngày 1 đêm".</w:t>
      </w:r>
    </w:p>
    <w:p w14:paraId="031A083D">
      <w:pPr>
        <w:jc w:val="both"/>
      </w:pPr>
      <w:r>
        <w:t>Tích hợp chức năng đặt vé tham quan làng nghề ẩm thực, lớp học nấu ăn truyền thống.</w:t>
      </w:r>
    </w:p>
    <w:p w14:paraId="18BAAF28">
      <w:pPr>
        <w:jc w:val="both"/>
      </w:pPr>
      <w:r>
        <w:t>Cung cấp bộ tài liệu in ấn hoặc điện tử cho các công ty du lịch làm tài liệu giới thiệu cho du khách.</w:t>
      </w:r>
    </w:p>
    <w:p w14:paraId="4CDE3E57">
      <w:pPr>
        <w:jc w:val="both"/>
      </w:pPr>
      <w:r>
        <w:t>5.4.6 Giải pháp khắc phục hạn chế trong giai đoạn ngắn hạn</w:t>
      </w:r>
    </w:p>
    <w:p w14:paraId="050A71EA">
      <w:pPr>
        <w:jc w:val="both"/>
      </w:pPr>
      <w:r>
        <w:t>Trước khi thực hiện các thay đổi lớn về công nghệ, đề tài có thể cải thiện ngay trong thời gian ngắn với các giải pháp đơn giản:</w:t>
      </w:r>
    </w:p>
    <w:p w14:paraId="7CC0DD78">
      <w:pPr>
        <w:jc w:val="both"/>
      </w:pPr>
      <w:r>
        <w:t>Bổ sung chức năng chuyển đổi ngôn ngữ đơn giản bằng cách tạo bản sao nội dung tiếng Anh trong các tệp riêng.</w:t>
      </w:r>
    </w:p>
    <w:p w14:paraId="0DFD3F08">
      <w:pPr>
        <w:jc w:val="both"/>
      </w:pPr>
      <w:r>
        <w:t>Nén thêm hình ảnh để giảm kích thước xuống dưới 150KB/ảnh, nâng cao tốc độ tải trên mạng di động yếu.</w:t>
      </w:r>
    </w:p>
    <w:p w14:paraId="4767C1E4">
      <w:pPr>
        <w:jc w:val="both"/>
      </w:pPr>
      <w:r>
        <w:t>Thêm phần ghi rõ nguồn tham khảo ngay dưới thông tin từng món ăn để tăng tính minh bạch và độ tin cậy.</w:t>
      </w:r>
    </w:p>
    <w:p w14:paraId="72861334">
      <w:pPr>
        <w:jc w:val="both"/>
      </w:pPr>
      <w:r>
        <w:t>Thu thập thêm ý kiến từ bạn bè, gia đình và giảng viên để sửa các lỗi nhỏ về giao diện và nội dung.</w:t>
      </w:r>
    </w:p>
    <w:p w14:paraId="3573B16F">
      <w:pPr>
        <w:jc w:val="both"/>
      </w:pPr>
    </w:p>
    <w:p w14:paraId="326AC532">
      <w:pPr>
        <w:jc w:val="both"/>
      </w:pPr>
      <w:r>
        <w:t>5.5 Ý nghĩa khoa học và thực tiễn của đề tài</w:t>
      </w:r>
    </w:p>
    <w:p w14:paraId="451BDFC9">
      <w:pPr>
        <w:jc w:val="both"/>
      </w:pPr>
      <w:r>
        <w:t>5.5.1 Ý nghĩa khoa học</w:t>
      </w:r>
    </w:p>
    <w:p w14:paraId="59650CF1">
      <w:pPr>
        <w:jc w:val="both"/>
      </w:pPr>
      <w:r>
        <w:t>Đề tài đã vận dụng một cách hệ thống các kiến thức về phân tích và thiết kế hệ thống thông tin, lập trình web, quản lý dữ liệu vào một lĩnh vực cụ thể là văn hóa ẩm thực.</w:t>
      </w:r>
    </w:p>
    <w:p w14:paraId="14AE5B1C">
      <w:pPr>
        <w:jc w:val="both"/>
      </w:pPr>
      <w:r>
        <w:t>Xây dựng được cấu trúc phân loại món ăn theo vùng miền một cách logic, làm cơ sở cho các nghiên cứu tương tự sau này.</w:t>
      </w:r>
    </w:p>
    <w:p w14:paraId="7FEA07AD">
      <w:pPr>
        <w:jc w:val="both"/>
      </w:pPr>
      <w:r>
        <w:t>Kết quả thực nghiệm cho thấy các giải pháp công nghệ đơn giản nhưng hiệu quả hoàn toàn có thể áp dụng để xây dựng các trang giới thiệu văn hóa.</w:t>
      </w:r>
    </w:p>
    <w:p w14:paraId="50357521">
      <w:pPr>
        <w:jc w:val="both"/>
      </w:pPr>
      <w:r>
        <w:t>5.5.2 Ý nghĩa thực tiễn</w:t>
      </w:r>
    </w:p>
    <w:p w14:paraId="2DDB4171">
      <w:pPr>
        <w:jc w:val="both"/>
      </w:pPr>
      <w:r>
        <w:t>Góp phần bảo tồn và quảng bá các giá trị ẩm thực truyền thống của dân tộc, giúp người Việt Nam hiểu rõ hơn về nguồn gốc các món ăn quen thuộc.</w:t>
      </w:r>
    </w:p>
    <w:p w14:paraId="4F6A4658">
      <w:pPr>
        <w:jc w:val="both"/>
      </w:pPr>
      <w:r>
        <w:t>Là kênh thông tin tham khảo hữu ích cho du khách trong và ngoài nước khi muốn tìm hiểu về ẩm thực Việt.</w:t>
      </w:r>
    </w:p>
    <w:p w14:paraId="3B1983F2">
      <w:pPr>
        <w:jc w:val="both"/>
      </w:pPr>
      <w:r>
        <w:t>Tạo tiền đề cho các dự án lớn hơn kết hợp du lịch và ẩm thực trong tương lai.</w:t>
      </w:r>
    </w:p>
    <w:p w14:paraId="5CE7BCEB">
      <w:pPr>
        <w:jc w:val="both"/>
      </w:pPr>
      <w:r>
        <w:t>Khẳng định vai trò của công nghệ thông tin trong việc bảo tồn và phát huy các giá trị văn hóa phi vật thể quốc gia.</w:t>
      </w:r>
    </w:p>
    <w:p w14:paraId="70724855">
      <w:pPr>
        <w:jc w:val="both"/>
      </w:pPr>
      <w:r>
        <w:t>5.5.3 Ý nghĩa đối với người thực hiện đề tài</w:t>
      </w:r>
    </w:p>
    <w:p w14:paraId="6B4DD079">
      <w:pPr>
        <w:jc w:val="both"/>
      </w:pPr>
      <w:r>
        <w:t>Giúp em hiểu rõ hơn về quy trình làm việc nhóm (dù thực hiện cá nhân nhưng vẫn tham khảo ý kiến nhiều người), cách lập kế hoạch và quản lý thời gian hiệu quả.</w:t>
      </w:r>
    </w:p>
    <w:p w14:paraId="2343ABDE">
      <w:pPr>
        <w:jc w:val="both"/>
      </w:pPr>
      <w:r>
        <w:t>Rèn luyện kỹ năng viết báo cáo khoa học, trình bày ý kiến một cách logic, mạch lạc.</w:t>
      </w:r>
    </w:p>
    <w:p w14:paraId="76252B80">
      <w:pPr>
        <w:jc w:val="both"/>
      </w:pPr>
      <w:r>
        <w:t>Tạo động lực để em tiếp tục nghiên cứu, học hỏi thêm các công nghệ mới, đặc biệt là các giải pháp kết hợp công nghệ với bảo tồn văn hóa dân tộc.</w:t>
      </w:r>
    </w:p>
    <w:p w14:paraId="7F7FBD47">
      <w:pPr>
        <w:jc w:val="both"/>
      </w:pPr>
      <w:r>
        <w:t>Xây dựng được sản phẩm đầu tay trong hồ sơ cá nhân, giúp em tự tin hơn khi tìm kiếm cơ hội thực tập và việc làm sau này.</w:t>
      </w:r>
    </w:p>
    <w:p w14:paraId="1A6698F7">
      <w:r>
        <w:t>5.6 Tổng kết giá trị tổng thể của đề tài</w:t>
      </w:r>
    </w:p>
    <w:p w14:paraId="6D070156">
      <w:r>
        <w:t>Sau quá trình nghiên cứu và thực hiện, đề tài đã đạt được các mục tiêu cốt lõi đề ra ban đầu, đồng thời mang lại nhiều giá trị bổ sung quan trọng:</w:t>
      </w:r>
    </w:p>
    <w:p w14:paraId="40CB36A1">
      <w:r>
        <w:t>Về kiến thức: Hệ thống hóa được nguồn thông tin về ẩm thực ba miền một cách logic, dễ tra cứu, góp phần làm rõ nét đặc trưng riêng của từng vùng miền.</w:t>
      </w:r>
    </w:p>
    <w:p w14:paraId="4EFB9807">
      <w:r>
        <w:t>Về công nghệ: Áp dụng thành công các kiến thức về lập trình web, thiết kế giao diện đáp ứng vào một sản phẩm thực tế, phù hợp với yêu cầu của đề tài môn học.</w:t>
      </w:r>
    </w:p>
    <w:p w14:paraId="250420B5">
      <w:r>
        <w:t>Về xã hội: Tạo ra một kênh giới thiệu văn hóa đơn giản, thân thiện, giúp mọi người dễ dàng tiếp cận và hiểu hơn về di sản ẩm thực dân tộc.</w:t>
      </w:r>
    </w:p>
    <w:p w14:paraId="2A678344">
      <w:r>
        <w:t>Đề tài không chỉ là bài tập vận dụng kiến thức, mà còn là nỗ lực nhỏ bé trong việc lan tỏa tình yêu quê hương, trân trọng những giá trị truyền thống của dân tộc Việt Nam.</w:t>
      </w:r>
    </w:p>
    <w:p w14:paraId="6023946E">
      <w:r>
        <w:t>5.7 Các bài học kinh nghiệm rút ra trong quá trình thực hiện</w:t>
      </w:r>
    </w:p>
    <w:p w14:paraId="500219CD">
      <w:r>
        <w:t>Quá trình hoàn thành đề tài đã giúp em rút ra nhiều kinh nghiệm quý báu cho các công việc sau này:</w:t>
      </w:r>
    </w:p>
    <w:p w14:paraId="7BA49F24">
      <w:r>
        <w:t>Chuẩn bị kỹ từ đầu: Lập kế hoạch chi tiết, xác định rõ yêu cầu và phạm vi ngay từ giai đoạn ban đầu giúp thực hiện đúng tiến độ, tránh lãng phí thời gian.</w:t>
      </w:r>
    </w:p>
    <w:p w14:paraId="757A27D4">
      <w:r>
        <w:t>Làm việc có hệ thống: Chia nhỏ công việc thành các bước nhỏ, hoàn thành lần lượt và kiểm tra thường xuyên giúp phát hiện lỗi sớm và sửa chữa dễ dàng hơn.</w:t>
      </w:r>
    </w:p>
    <w:p w14:paraId="6A56E4AD">
      <w:r>
        <w:t>Kiên trì tìm giải pháp: Khi gặp khó khăn hay lỗi không rõ nguyên nhân, cần bình tĩnh phân tích từng phần, tham khảo tài liệu và hỏi ý kiến người có kinh nghiệm thay vì bỏ dở.</w:t>
      </w:r>
    </w:p>
    <w:p w14:paraId="228FBA02">
      <w:r>
        <w:t>Lắng nghe góp ý: Tiếp nhận các ý kiến đóng góp từ giảng viên, bạn bè giúp cải thiện sản phẩm tốt hơn nhiều so với chỉ làm theo ý mình.</w:t>
      </w:r>
    </w:p>
    <w:p w14:paraId="7EDFAD8C">
      <w:r>
        <w:t>5.8 Định hướng phát triển cụ thể trong giai đoạn ngắn hạn và dài hạn</w:t>
      </w:r>
    </w:p>
    <w:p w14:paraId="6611D75B">
      <w:r>
        <w:rPr>
          <w:rFonts w:ascii="Segoe UI Emoji" w:hAnsi="Segoe UI Emoji" w:cs="Segoe UI Emoji"/>
        </w:rPr>
        <w:t>+</w:t>
      </w:r>
      <w:r>
        <w:t xml:space="preserve"> Giai đoạn ngắn hạn (trong 3–6 tháng tới)</w:t>
      </w:r>
    </w:p>
    <w:p w14:paraId="557FB5DE">
      <w:r>
        <w:t>Hoàn thiện đầy đủ hình ảnh chất lượng cao cho tất cả 30 món ăn đã xây dựng dữ liệu.</w:t>
      </w:r>
    </w:p>
    <w:p w14:paraId="1F70F080">
      <w:r>
        <w:t>Kiểm tra và chỉnh sửa chi tiết nội dung, đảm bảo không có lỗi chính tả hay thông tin chưa chính xác.</w:t>
      </w:r>
    </w:p>
    <w:p w14:paraId="4AC712BA">
      <w:r>
        <w:t>Tối ưu thêm tốc độ tải trang trên các thiết bị di động và mạng kết nối yếu.</w:t>
      </w:r>
    </w:p>
    <w:p w14:paraId="52263433">
      <w:r>
        <w:t>Thêm chức năng xem trước hình ảnh lớn hơn khi nhấp chuột hoặc chạm vào hình món ăn.</w:t>
      </w:r>
    </w:p>
    <w:p w14:paraId="1EAD5F12">
      <w:r>
        <w:rPr>
          <w:rFonts w:ascii="Segoe UI Emoji" w:hAnsi="Segoe UI Emoji" w:cs="Segoe UI Emoji"/>
        </w:rPr>
        <w:t>+</w:t>
      </w:r>
      <w:r>
        <w:t xml:space="preserve"> Giai đoạn dài hạn (từ 1 năm trở lên)</w:t>
      </w:r>
    </w:p>
    <w:p w14:paraId="7C250782">
      <w:r>
        <w:t>Mở rộng danh sách món ăn lên 100 món, bao gồm đặc sản các tỉnh thành nhỏ và món ăn dân tộc thiểu số.</w:t>
      </w:r>
    </w:p>
    <w:p w14:paraId="339DFB7E">
      <w:r>
        <w:t>Xây dựng cơ sở dữ liệu động và hệ thống quản trị nội dung để dễ dàng cập nhật sau này.</w:t>
      </w:r>
    </w:p>
    <w:p w14:paraId="4EC5CE97">
      <w:r>
        <w:t>Phát triển phiên bản đa ngôn ngữ, bắt đầu từ tiếng Anh để giới thiệu ẩm thực Việt ra quốc tế.</w:t>
      </w:r>
    </w:p>
    <w:p w14:paraId="15934B14">
      <w:r>
        <w:t>Tích hợp chức năng chia sẻ thông tin lên các nền tảng mạng xã hội và bản đồ chỉ dẫn địa điểm thưởng thức món ăn.</w:t>
      </w:r>
    </w:p>
    <w:p w14:paraId="0DA86A4C">
      <w:pPr>
        <w:jc w:val="both"/>
      </w:pPr>
    </w:p>
    <w:p w14:paraId="414773B0">
      <w:pPr>
        <w:jc w:val="both"/>
      </w:pPr>
      <w:r>
        <w:t>TÀI LIỆU THAM KHẢO</w:t>
      </w:r>
    </w:p>
    <w:p w14:paraId="66C9F9C1">
      <w:pPr>
        <w:jc w:val="both"/>
        <w:rPr>
          <w:i/>
          <w:iCs/>
        </w:rPr>
      </w:pPr>
      <w:r>
        <w:t xml:space="preserve">  Nguyễn Văn Hùng (2020), </w:t>
      </w:r>
      <w:r>
        <w:rPr>
          <w:i/>
          <w:iCs/>
        </w:rPr>
        <w:t>Xây dựng trang web hiện đại với HTML5, CSS3 và</w:t>
      </w:r>
    </w:p>
    <w:p w14:paraId="4DF9E3C0">
      <w:pPr>
        <w:jc w:val="both"/>
      </w:pPr>
      <w:r>
        <w:rPr>
          <w:i/>
          <w:iCs/>
        </w:rPr>
        <w:t>JavaScript</w:t>
      </w:r>
      <w:r>
        <w:t xml:space="preserve">, Nhà xuất bản Đại học Quốc gia Hà Nội. </w:t>
      </w:r>
    </w:p>
    <w:p w14:paraId="06A3188A">
      <w:pPr>
        <w:jc w:val="both"/>
      </w:pPr>
      <w:r>
        <w:t xml:space="preserve">  Trần Thị Mai (2021), </w:t>
      </w:r>
      <w:r>
        <w:rPr>
          <w:i/>
          <w:iCs/>
        </w:rPr>
        <w:t>Văn hóa ẩm thực Việt Nam qua các vùng miền</w:t>
      </w:r>
      <w:r>
        <w:t xml:space="preserve">, Nhà xuất bản Văn hóa Dân tộc. </w:t>
      </w:r>
    </w:p>
    <w:p w14:paraId="39F12D2A">
      <w:pPr>
        <w:jc w:val="both"/>
      </w:pPr>
      <w:r>
        <w:t xml:space="preserve">  Phạm Văn Sơn (2022), </w:t>
      </w:r>
      <w:r>
        <w:rPr>
          <w:i/>
          <w:iCs/>
        </w:rPr>
        <w:t>Phân tích và thiết kế hệ thống thông tin</w:t>
      </w:r>
      <w:r>
        <w:t xml:space="preserve">, Nhà xuất bản Đại học Bách khoa Hà Nội. </w:t>
      </w:r>
    </w:p>
    <w:p w14:paraId="745E8596">
      <w:pPr>
        <w:jc w:val="both"/>
      </w:pPr>
      <w:r>
        <w:t xml:space="preserve">  Hoàng Lan (2023), </w:t>
      </w:r>
      <w:r>
        <w:rPr>
          <w:i/>
          <w:iCs/>
        </w:rPr>
        <w:t>Các món ăn truyền thống Việt Nam – Nguồn gốc và ý nghĩa văn hóa</w:t>
      </w:r>
      <w:r>
        <w:t xml:space="preserve">, Nhà xuất bản Văn hóa Thông tin. </w:t>
      </w:r>
    </w:p>
    <w:p w14:paraId="6937C9D2">
      <w:pPr>
        <w:jc w:val="both"/>
      </w:pPr>
      <w:r>
        <w:t xml:space="preserve">  Lê Minh Tuấn (2023), </w:t>
      </w:r>
      <w:r>
        <w:rPr>
          <w:i/>
          <w:iCs/>
        </w:rPr>
        <w:t>Thiết kế giao diện web đáp ứng với Bootstrap 5</w:t>
      </w:r>
      <w:r>
        <w:t xml:space="preserve">, Nhà xuất bản Công nghệ Thông tin. </w:t>
      </w:r>
    </w:p>
    <w:p w14:paraId="1C4660B9">
      <w:pPr>
        <w:jc w:val="both"/>
      </w:pPr>
      <w:r>
        <w:t xml:space="preserve">  Đỗ Văn Hải, Nguyễn Thị Hồng (2021), </w:t>
      </w:r>
      <w:r>
        <w:rPr>
          <w:i/>
          <w:iCs/>
        </w:rPr>
        <w:t>Lập trình web cơ bản và nâng cao</w:t>
      </w:r>
      <w:r>
        <w:t xml:space="preserve">, Nhà xuất bản Giáo dục Việt Nam. </w:t>
      </w:r>
    </w:p>
    <w:p w14:paraId="52F94E1B">
      <w:pPr>
        <w:jc w:val="both"/>
      </w:pPr>
      <w:r>
        <w:t xml:space="preserve">  Trần Quốc Việt (2022), </w:t>
      </w:r>
      <w:r>
        <w:rPr>
          <w:i/>
          <w:iCs/>
        </w:rPr>
        <w:t>Kiểm thử và đảm bảo chất lượng phần mềm</w:t>
      </w:r>
      <w:r>
        <w:t xml:space="preserve">, Nhà xuất bản Khoa học và Kỹ thuật. </w:t>
      </w:r>
    </w:p>
    <w:p w14:paraId="413644CA">
      <w:pPr>
        <w:jc w:val="both"/>
      </w:pPr>
      <w:r>
        <w:t xml:space="preserve">  Nguyễn Thị Thu Hà (2023), </w:t>
      </w:r>
      <w:r>
        <w:rPr>
          <w:i/>
          <w:iCs/>
        </w:rPr>
        <w:t>Nguyên lý thiết kế giao diện người dùng và trải nghiệm UX/UI</w:t>
      </w:r>
      <w:r>
        <w:t xml:space="preserve">, Nhà xuất bản Đại học Kinh tế Quốc dân. </w:t>
      </w:r>
    </w:p>
    <w:p w14:paraId="59F9D133">
      <w:pPr>
        <w:jc w:val="both"/>
      </w:pPr>
      <w:r>
        <w:t xml:space="preserve">  Vũ Văn Tuyến (2020), </w:t>
      </w:r>
      <w:r>
        <w:rPr>
          <w:i/>
          <w:iCs/>
        </w:rPr>
        <w:t>Quản lý dự án công nghệ thông tin</w:t>
      </w:r>
      <w:r>
        <w:t xml:space="preserve">, Nhà xuất bản Lao động Xã hội. </w:t>
      </w:r>
    </w:p>
    <w:p w14:paraId="5FDB66DE">
      <w:pPr>
        <w:jc w:val="both"/>
      </w:pPr>
      <w:r>
        <w:t xml:space="preserve">  Phạm Thị Minh Châu (2024), </w:t>
      </w:r>
      <w:r>
        <w:rPr>
          <w:i/>
          <w:iCs/>
        </w:rPr>
        <w:t>Đặc sản ba miền – Giá trị văn hóa và ẩm thực</w:t>
      </w:r>
      <w:r>
        <w:t xml:space="preserve">, Nhà xuất bản Văn hóa Nghệ thuật. </w:t>
      </w:r>
    </w:p>
    <w:p w14:paraId="7F064E94">
      <w:pPr>
        <w:jc w:val="both"/>
      </w:pPr>
      <w:r>
        <w:t xml:space="preserve">  Nguyễn Hoàng Nam (2021), </w:t>
      </w:r>
      <w:r>
        <w:rPr>
          <w:i/>
          <w:iCs/>
        </w:rPr>
        <w:t>Lập trình JavaScript thuần và tương tác DOM</w:t>
      </w:r>
      <w:r>
        <w:t xml:space="preserve">, Nhà xuất bản Bách khoa TP.Hồ Chí Minh. </w:t>
      </w:r>
    </w:p>
    <w:p w14:paraId="3A0E171F">
      <w:pPr>
        <w:jc w:val="both"/>
      </w:pPr>
      <w:r>
        <w:t xml:space="preserve">  Trần Văn Đạt (2022), </w:t>
      </w:r>
      <w:r>
        <w:rPr>
          <w:i/>
          <w:iCs/>
        </w:rPr>
        <w:t>Tối ưu hóa hiệu năng website</w:t>
      </w:r>
      <w:r>
        <w:t>, Nhà xuất bản Thông tin và Truyền thông.</w:t>
      </w:r>
    </w:p>
    <w:p w14:paraId="0BCAA8F3">
      <w:pPr>
        <w:jc w:val="both"/>
      </w:pPr>
      <w:r>
        <w:t xml:space="preserve"> Tổng cục Du lịch Việt Nam (2025), </w:t>
      </w:r>
      <w:r>
        <w:rPr>
          <w:i/>
          <w:iCs/>
        </w:rPr>
        <w:t>Báo cáo tổng kết phát triển du lịch ẩm thực Việt Nam giai đoạn 2020–2025</w:t>
      </w:r>
      <w:r>
        <w:t xml:space="preserve">, Cổng thông tin điện tử Tổng cục Du lịch Việt Nam. </w:t>
      </w:r>
    </w:p>
    <w:p w14:paraId="78C037D8">
      <w:pPr>
        <w:jc w:val="both"/>
      </w:pPr>
      <w:r>
        <w:t xml:space="preserve">  Viện Văn hóa Quốc gia (2024), </w:t>
      </w:r>
      <w:r>
        <w:rPr>
          <w:i/>
          <w:iCs/>
        </w:rPr>
        <w:t>Nghiên cứu giá trị di sản văn hóa phi vật thể trong ẩm thực Việt Nam</w:t>
      </w:r>
      <w:r>
        <w:t xml:space="preserve">, Tạp chí Nghiên cứu Văn hóa, số 12/2024. </w:t>
      </w:r>
    </w:p>
    <w:p w14:paraId="012B5F8F">
      <w:pPr>
        <w:jc w:val="both"/>
      </w:pPr>
      <w:r>
        <w:t xml:space="preserve">  Bộ Văn hóa, Thể thao và Du lịch (2024), </w:t>
      </w:r>
      <w:r>
        <w:rPr>
          <w:i/>
          <w:iCs/>
        </w:rPr>
        <w:t>Danh mục di sản văn hóa phi vật thể quốc gia – nhóm ẩm thực truyền thống</w:t>
      </w:r>
      <w:r>
        <w:t xml:space="preserve">, Nhà xuất bản Văn hóa Dân tộc. </w:t>
      </w:r>
    </w:p>
    <w:p w14:paraId="77FD930A">
      <w:pPr>
        <w:jc w:val="both"/>
      </w:pPr>
      <w:r>
        <w:t xml:space="preserve">  Viện Nghiên cứu Du lịch (2023), </w:t>
      </w:r>
      <w:r>
        <w:rPr>
          <w:i/>
          <w:iCs/>
        </w:rPr>
        <w:t>Đề xuất giải pháp số hóa và quảng bá du lịch ẩm thực Việt Nam</w:t>
      </w:r>
      <w:r>
        <w:t xml:space="preserve">, Báo cáo nghiên cứu khoa học cấp Bộ. </w:t>
      </w:r>
    </w:p>
    <w:p w14:paraId="55FED946">
      <w:pPr>
        <w:jc w:val="both"/>
      </w:pPr>
      <w:r>
        <w:t xml:space="preserve">  Nguyễn Thị Minh Nguyệt (2022), </w:t>
      </w:r>
      <w:r>
        <w:rPr>
          <w:i/>
          <w:iCs/>
        </w:rPr>
        <w:t>Khảo sát nhu cầu tìm hiểu thông tin ẩm thực của du khách nội địa và quốc tế</w:t>
      </w:r>
      <w:r>
        <w:t xml:space="preserve">, Tạp chí Du lịch Việt Nam, số 07/2022. </w:t>
      </w:r>
    </w:p>
    <w:p w14:paraId="2CE2345D">
      <w:pPr>
        <w:jc w:val="both"/>
      </w:pPr>
      <w:r>
        <w:t xml:space="preserve">  Đặng Văn Lâm (2023), </w:t>
      </w:r>
      <w:r>
        <w:rPr>
          <w:i/>
          <w:iCs/>
        </w:rPr>
        <w:t>Ứng dụng công nghệ thông tin trong bảo tồn và phát huy giá trị ẩm thực dân tộc</w:t>
      </w:r>
      <w:r>
        <w:t xml:space="preserve">, Tạp chí Công nghệ Thông tin và Truyền thông, số 09/2023. </w:t>
      </w:r>
    </w:p>
    <w:p w14:paraId="7CFF96C5">
      <w:pPr>
        <w:jc w:val="both"/>
      </w:pPr>
      <w:r>
        <w:t xml:space="preserve">  Hội Ẩm thực Việt Nam (2024), </w:t>
      </w:r>
      <w:r>
        <w:rPr>
          <w:i/>
          <w:iCs/>
        </w:rPr>
        <w:t>Báo cáo tổng kết các món ăn tiêu biểu Việt Nam</w:t>
      </w:r>
      <w:r>
        <w:t xml:space="preserve">, Nhà xuất bản Văn hóa Thông tin. </w:t>
      </w:r>
    </w:p>
    <w:p w14:paraId="5D799843">
      <w:pPr>
        <w:jc w:val="both"/>
      </w:pPr>
      <w:r>
        <w:t xml:space="preserve">  Trung tâm Nghiên cứu và Bảo tồn Văn hóa Dân tộc (2025), </w:t>
      </w:r>
      <w:r>
        <w:rPr>
          <w:i/>
          <w:iCs/>
        </w:rPr>
        <w:t>Đặc sản vùng miền và ý nghĩa trong đời sống văn hóa cộng đồng</w:t>
      </w:r>
      <w:r>
        <w:t>, Tập san Nghiên cứu Dân tộc, số 02/2025.</w:t>
      </w:r>
    </w:p>
    <w:p w14:paraId="13941164">
      <w:pPr>
        <w:jc w:val="both"/>
      </w:pPr>
    </w:p>
    <w:sectPr>
      <w:footerReference r:id="rId5" w:type="default"/>
      <w:pgSz w:w="11907" w:h="16840"/>
      <w:pgMar w:top="1134" w:right="1134" w:bottom="1134"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82B75">
    <w:pPr>
      <w:pStyle w:val="14"/>
      <w:jc w:val="right"/>
    </w:pPr>
  </w:p>
  <w:p w14:paraId="08A8092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1B21FB"/>
    <w:multiLevelType w:val="multilevel"/>
    <w:tmpl w:val="4A1B21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attachedTemplate r:id="rId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085CBD"/>
    <w:rsid w:val="00006621"/>
    <w:rsid w:val="0002381A"/>
    <w:rsid w:val="000359A4"/>
    <w:rsid w:val="00041CD7"/>
    <w:rsid w:val="0005453D"/>
    <w:rsid w:val="00080838"/>
    <w:rsid w:val="00082D0A"/>
    <w:rsid w:val="00084BF4"/>
    <w:rsid w:val="000B3C8E"/>
    <w:rsid w:val="000C7EDC"/>
    <w:rsid w:val="000F599F"/>
    <w:rsid w:val="00101E1F"/>
    <w:rsid w:val="00127C3D"/>
    <w:rsid w:val="00155B13"/>
    <w:rsid w:val="001716C8"/>
    <w:rsid w:val="00181793"/>
    <w:rsid w:val="0019610B"/>
    <w:rsid w:val="001A28F7"/>
    <w:rsid w:val="001A3C0D"/>
    <w:rsid w:val="001A4F54"/>
    <w:rsid w:val="001A6D0D"/>
    <w:rsid w:val="001B7EE0"/>
    <w:rsid w:val="001C4DB8"/>
    <w:rsid w:val="001D3EAF"/>
    <w:rsid w:val="001E53C1"/>
    <w:rsid w:val="00205C9C"/>
    <w:rsid w:val="002648D9"/>
    <w:rsid w:val="00265292"/>
    <w:rsid w:val="002D378E"/>
    <w:rsid w:val="002D6E1C"/>
    <w:rsid w:val="002F467E"/>
    <w:rsid w:val="00311A03"/>
    <w:rsid w:val="00314527"/>
    <w:rsid w:val="0035699F"/>
    <w:rsid w:val="00394682"/>
    <w:rsid w:val="00397034"/>
    <w:rsid w:val="003B44AC"/>
    <w:rsid w:val="003B599F"/>
    <w:rsid w:val="003D4A92"/>
    <w:rsid w:val="003F10AE"/>
    <w:rsid w:val="004553D9"/>
    <w:rsid w:val="004657BA"/>
    <w:rsid w:val="004818C6"/>
    <w:rsid w:val="004E6BCD"/>
    <w:rsid w:val="004F2955"/>
    <w:rsid w:val="00574222"/>
    <w:rsid w:val="00590B46"/>
    <w:rsid w:val="005C722E"/>
    <w:rsid w:val="005D6ABE"/>
    <w:rsid w:val="00612B55"/>
    <w:rsid w:val="0061750A"/>
    <w:rsid w:val="0062067B"/>
    <w:rsid w:val="00641850"/>
    <w:rsid w:val="00644673"/>
    <w:rsid w:val="00653A3A"/>
    <w:rsid w:val="0065492E"/>
    <w:rsid w:val="00656A38"/>
    <w:rsid w:val="00670433"/>
    <w:rsid w:val="006716C8"/>
    <w:rsid w:val="006A12DE"/>
    <w:rsid w:val="00722FB3"/>
    <w:rsid w:val="00726B33"/>
    <w:rsid w:val="007378A0"/>
    <w:rsid w:val="0075007A"/>
    <w:rsid w:val="007950DA"/>
    <w:rsid w:val="00796DCF"/>
    <w:rsid w:val="007B1E52"/>
    <w:rsid w:val="007C0372"/>
    <w:rsid w:val="007D1CB8"/>
    <w:rsid w:val="007E5D1E"/>
    <w:rsid w:val="00837217"/>
    <w:rsid w:val="00851DA8"/>
    <w:rsid w:val="0086242B"/>
    <w:rsid w:val="008759C1"/>
    <w:rsid w:val="0088299D"/>
    <w:rsid w:val="008A01E9"/>
    <w:rsid w:val="008A1228"/>
    <w:rsid w:val="008B6C96"/>
    <w:rsid w:val="008F3D04"/>
    <w:rsid w:val="0091630E"/>
    <w:rsid w:val="00976994"/>
    <w:rsid w:val="00976B90"/>
    <w:rsid w:val="0098728A"/>
    <w:rsid w:val="009E2D3F"/>
    <w:rsid w:val="00A0706C"/>
    <w:rsid w:val="00A1396E"/>
    <w:rsid w:val="00A17C76"/>
    <w:rsid w:val="00A24F17"/>
    <w:rsid w:val="00A3683C"/>
    <w:rsid w:val="00A3701B"/>
    <w:rsid w:val="00A3792A"/>
    <w:rsid w:val="00A546CE"/>
    <w:rsid w:val="00A55EE8"/>
    <w:rsid w:val="00A6023F"/>
    <w:rsid w:val="00A675D2"/>
    <w:rsid w:val="00A705BC"/>
    <w:rsid w:val="00A84325"/>
    <w:rsid w:val="00AA6597"/>
    <w:rsid w:val="00AB5CE8"/>
    <w:rsid w:val="00AC21C5"/>
    <w:rsid w:val="00AC3316"/>
    <w:rsid w:val="00AE352B"/>
    <w:rsid w:val="00AE636C"/>
    <w:rsid w:val="00AF30EA"/>
    <w:rsid w:val="00B026BD"/>
    <w:rsid w:val="00B07728"/>
    <w:rsid w:val="00B14A85"/>
    <w:rsid w:val="00B3334D"/>
    <w:rsid w:val="00B37786"/>
    <w:rsid w:val="00B51B21"/>
    <w:rsid w:val="00B80BA1"/>
    <w:rsid w:val="00BD00D0"/>
    <w:rsid w:val="00BF3A31"/>
    <w:rsid w:val="00C03D07"/>
    <w:rsid w:val="00C06240"/>
    <w:rsid w:val="00C25C64"/>
    <w:rsid w:val="00C50A2A"/>
    <w:rsid w:val="00C72169"/>
    <w:rsid w:val="00C77A53"/>
    <w:rsid w:val="00C77F74"/>
    <w:rsid w:val="00C81C8C"/>
    <w:rsid w:val="00CA74DD"/>
    <w:rsid w:val="00CB09F6"/>
    <w:rsid w:val="00CC18F6"/>
    <w:rsid w:val="00D261E5"/>
    <w:rsid w:val="00D47635"/>
    <w:rsid w:val="00D64E51"/>
    <w:rsid w:val="00D724C7"/>
    <w:rsid w:val="00D840FB"/>
    <w:rsid w:val="00D848DD"/>
    <w:rsid w:val="00DB2AD8"/>
    <w:rsid w:val="00DB6698"/>
    <w:rsid w:val="00DD1D56"/>
    <w:rsid w:val="00DE6FBB"/>
    <w:rsid w:val="00DF06F5"/>
    <w:rsid w:val="00E05488"/>
    <w:rsid w:val="00E146B9"/>
    <w:rsid w:val="00E15E7A"/>
    <w:rsid w:val="00E20027"/>
    <w:rsid w:val="00E40233"/>
    <w:rsid w:val="00E52256"/>
    <w:rsid w:val="00E7421A"/>
    <w:rsid w:val="00E8790E"/>
    <w:rsid w:val="00EC5402"/>
    <w:rsid w:val="00EC5EFB"/>
    <w:rsid w:val="00ED5E97"/>
    <w:rsid w:val="00F50FA9"/>
    <w:rsid w:val="00F55323"/>
    <w:rsid w:val="00F804D1"/>
    <w:rsid w:val="00FA182E"/>
    <w:rsid w:val="00FA3711"/>
    <w:rsid w:val="00FA7008"/>
    <w:rsid w:val="00FD44BF"/>
    <w:rsid w:val="0C522046"/>
    <w:rsid w:val="21112ACF"/>
    <w:rsid w:val="37666E72"/>
    <w:rsid w:val="37CA6B96"/>
    <w:rsid w:val="3B085CBD"/>
    <w:rsid w:val="3E91126C"/>
    <w:rsid w:val="44277E60"/>
    <w:rsid w:val="49BA2D04"/>
    <w:rsid w:val="49CC1621"/>
    <w:rsid w:val="5B192D37"/>
    <w:rsid w:val="61433C21"/>
    <w:rsid w:val="622F0D5F"/>
    <w:rsid w:val="70741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5"/>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27"/>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28"/>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29"/>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0"/>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1"/>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2"/>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23"/>
    <w:unhideWhenUsed/>
    <w:qFormat/>
    <w:uiPriority w:val="99"/>
    <w:pPr>
      <w:tabs>
        <w:tab w:val="center" w:pos="4680"/>
        <w:tab w:val="right" w:pos="9360"/>
      </w:tabs>
      <w:spacing w:after="0" w:line="240" w:lineRule="auto"/>
    </w:pPr>
  </w:style>
  <w:style w:type="paragraph" w:styleId="15">
    <w:name w:val="header"/>
    <w:basedOn w:val="1"/>
    <w:link w:val="22"/>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table" w:styleId="1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tabs>
        <w:tab w:val="right" w:leader="dot" w:pos="8778"/>
      </w:tabs>
      <w:spacing w:after="100"/>
      <w:ind w:left="260"/>
    </w:pPr>
  </w:style>
  <w:style w:type="paragraph" w:styleId="20">
    <w:name w:val="toc 3"/>
    <w:basedOn w:val="1"/>
    <w:next w:val="1"/>
    <w:autoRedefine/>
    <w:unhideWhenUsed/>
    <w:qFormat/>
    <w:uiPriority w:val="39"/>
    <w:pPr>
      <w:spacing w:after="100"/>
      <w:ind w:left="520"/>
    </w:pPr>
  </w:style>
  <w:style w:type="paragraph" w:styleId="21">
    <w:name w:val="toc 4"/>
    <w:basedOn w:val="1"/>
    <w:next w:val="1"/>
    <w:autoRedefine/>
    <w:unhideWhenUsed/>
    <w:qFormat/>
    <w:uiPriority w:val="39"/>
    <w:pPr>
      <w:spacing w:after="100"/>
      <w:ind w:left="780"/>
    </w:pPr>
  </w:style>
  <w:style w:type="character" w:customStyle="1" w:styleId="22">
    <w:name w:val="Header Char"/>
    <w:basedOn w:val="11"/>
    <w:link w:val="15"/>
    <w:qFormat/>
    <w:uiPriority w:val="99"/>
  </w:style>
  <w:style w:type="character" w:customStyle="1" w:styleId="23">
    <w:name w:val="Footer Char"/>
    <w:basedOn w:val="11"/>
    <w:link w:val="14"/>
    <w:qFormat/>
    <w:uiPriority w:val="99"/>
  </w:style>
  <w:style w:type="paragraph" w:styleId="24">
    <w:name w:val="List Paragraph"/>
    <w:basedOn w:val="1"/>
    <w:qFormat/>
    <w:uiPriority w:val="34"/>
    <w:pPr>
      <w:ind w:left="720"/>
      <w:contextualSpacing/>
    </w:pPr>
  </w:style>
  <w:style w:type="character" w:customStyle="1" w:styleId="25">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26">
    <w:name w:val="Heading 2 Char"/>
    <w:basedOn w:val="11"/>
    <w:link w:val="3"/>
    <w:qFormat/>
    <w:uiPriority w:val="9"/>
    <w:rPr>
      <w:rFonts w:eastAsiaTheme="majorEastAsia" w:cstheme="majorBidi"/>
      <w:b/>
      <w:sz w:val="28"/>
      <w:szCs w:val="26"/>
    </w:rPr>
  </w:style>
  <w:style w:type="character" w:customStyle="1" w:styleId="27">
    <w:name w:val="Heading 3 Char"/>
    <w:basedOn w:val="11"/>
    <w:link w:val="4"/>
    <w:qFormat/>
    <w:uiPriority w:val="9"/>
    <w:rPr>
      <w:rFonts w:eastAsiaTheme="majorEastAsia" w:cstheme="majorBidi"/>
      <w:b/>
      <w:color w:val="000000" w:themeColor="text1"/>
      <w:sz w:val="26"/>
      <w:szCs w:val="24"/>
      <w14:textFill>
        <w14:solidFill>
          <w14:schemeClr w14:val="tx1"/>
        </w14:solidFill>
      </w14:textFill>
    </w:rPr>
  </w:style>
  <w:style w:type="character" w:customStyle="1" w:styleId="28">
    <w:name w:val="Heading 4 Char"/>
    <w:basedOn w:val="11"/>
    <w:link w:val="5"/>
    <w:qFormat/>
    <w:uiPriority w:val="9"/>
    <w:rPr>
      <w:rFonts w:eastAsiaTheme="majorEastAsia" w:cstheme="majorBidi"/>
      <w:i/>
      <w:iCs/>
      <w:color w:val="000000" w:themeColor="text1"/>
      <w:sz w:val="26"/>
      <w:szCs w:val="22"/>
      <w14:textFill>
        <w14:solidFill>
          <w14:schemeClr w14:val="tx1"/>
        </w14:solidFill>
      </w14:textFill>
    </w:rPr>
  </w:style>
  <w:style w:type="character" w:customStyle="1" w:styleId="29">
    <w:name w:val="Heading 5 Char"/>
    <w:basedOn w:val="11"/>
    <w:link w:val="6"/>
    <w:semiHidden/>
    <w:qFormat/>
    <w:uiPriority w:val="9"/>
    <w:rPr>
      <w:rFonts w:asciiTheme="majorHAnsi" w:hAnsiTheme="majorHAnsi" w:eastAsiaTheme="majorEastAsia" w:cstheme="majorBidi"/>
      <w:color w:val="2E75B6" w:themeColor="accent1" w:themeShade="BF"/>
      <w:sz w:val="26"/>
      <w:szCs w:val="22"/>
    </w:rPr>
  </w:style>
  <w:style w:type="character" w:customStyle="1" w:styleId="30">
    <w:name w:val="Heading 6 Char"/>
    <w:basedOn w:val="11"/>
    <w:link w:val="7"/>
    <w:semiHidden/>
    <w:qFormat/>
    <w:uiPriority w:val="9"/>
    <w:rPr>
      <w:rFonts w:asciiTheme="majorHAnsi" w:hAnsiTheme="majorHAnsi" w:eastAsiaTheme="majorEastAsia" w:cstheme="majorBidi"/>
      <w:color w:val="1F4E79" w:themeColor="accent1" w:themeShade="80"/>
      <w:sz w:val="26"/>
      <w:szCs w:val="22"/>
    </w:rPr>
  </w:style>
  <w:style w:type="character" w:customStyle="1" w:styleId="31">
    <w:name w:val="Heading 7 Char"/>
    <w:basedOn w:val="11"/>
    <w:link w:val="8"/>
    <w:semiHidden/>
    <w:qFormat/>
    <w:uiPriority w:val="9"/>
    <w:rPr>
      <w:rFonts w:asciiTheme="majorHAnsi" w:hAnsiTheme="majorHAnsi" w:eastAsiaTheme="majorEastAsia" w:cstheme="majorBidi"/>
      <w:i/>
      <w:iCs/>
      <w:color w:val="1F4E79" w:themeColor="accent1" w:themeShade="80"/>
      <w:sz w:val="26"/>
      <w:szCs w:val="22"/>
    </w:rPr>
  </w:style>
  <w:style w:type="character" w:customStyle="1" w:styleId="32">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4">
    <w:name w:val="DEMUC"/>
    <w:basedOn w:val="18"/>
    <w:qFormat/>
    <w:uiPriority w:val="0"/>
    <w:pPr>
      <w:spacing w:before="120" w:after="120" w:line="360" w:lineRule="auto"/>
      <w:jc w:val="center"/>
    </w:pPr>
    <w:rPr>
      <w:b/>
      <w:caps/>
      <w:sz w:val="30"/>
    </w:rPr>
  </w:style>
  <w:style w:type="paragraph" w:customStyle="1" w:styleId="35">
    <w:name w:val="noidung"/>
    <w:basedOn w:val="1"/>
    <w:qFormat/>
    <w:uiPriority w:val="0"/>
    <w:pPr>
      <w:spacing w:before="120" w:after="120" w:line="360" w:lineRule="auto"/>
      <w:ind w:firstLine="680"/>
      <w:jc w:val="both"/>
    </w:pPr>
  </w:style>
  <w:style w:type="paragraph" w:customStyle="1" w:styleId="36">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37">
    <w:name w:val="myTable"/>
    <w:basedOn w:val="12"/>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character" w:customStyle="1" w:styleId="3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7921;%20&#225;n%20k&#7871;t%20th&#250;c%20m&#244;n\final-test-web-design-khoa90765-ship-i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50</Pages>
  <Words>16160</Words>
  <Characters>64323</Characters>
  <Lines>1727</Lines>
  <Paragraphs>1325</Paragraphs>
  <TotalTime>8</TotalTime>
  <ScaleCrop>false</ScaleCrop>
  <LinksUpToDate>false</LinksUpToDate>
  <CharactersWithSpaces>80920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2026-07-22T06:40:00Z</dcterms:created>
  <dc:creator>HP</dc:creator>
  <cp:lastModifiedBy>HP</cp:lastModifiedBy>
  <dcterms:modified xsi:type="dcterms:W3CDTF">2026-07-22T06:48:57Z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C356E5C3FCF84BB8A06C8DFBBA7DCB2F_13</vt:lpwstr>
  </property>
  <property fmtid="{D5CDD505-2E9C-101B-9397-08002B2CF9AE}" pid="3" name="KSOProductBuildVer">
    <vt:lpwstr>1033-12.1.0.27458</vt:lpwstr>
  </property>
  <property fmtid="{D5CDD505-2E9C-101B-9397-08002B2CF9AE}" pid="4" name="KSOTemplateDocerSaveRecord">
    <vt:lpwstr>eyJoZGlkIjoiODkzYjA3MzJiYTRhZWY0YjljYTkzNzY0YjhmM2MyMjkifQ==</vt:lpwstr>
  </property>
</Properties>
</file>